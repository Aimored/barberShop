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E161A" w14:textId="132104AB" w:rsidR="00BF69CF" w:rsidRDefault="00BF69CF" w:rsidP="00BF69CF">
      <w:pPr>
        <w:ind w:firstLine="0"/>
      </w:pPr>
    </w:p>
    <w:tbl>
      <w:tblPr>
        <w:tblpPr w:leftFromText="180" w:rightFromText="180" w:vertAnchor="text" w:horzAnchor="margin" w:tblpXSpec="right" w:tblpY="-727"/>
        <w:tblW w:w="10172" w:type="dxa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035A26" w14:paraId="171EF3DA" w14:textId="77777777" w:rsidTr="00990EAC">
        <w:tc>
          <w:tcPr>
            <w:tcW w:w="4821" w:type="dxa"/>
          </w:tcPr>
          <w:p w14:paraId="78A88FFE" w14:textId="29780AA0" w:rsidR="00990EAC" w:rsidRPr="00646136" w:rsidRDefault="00851A29" w:rsidP="00A6518F">
            <w:pPr>
              <w:ind w:firstLine="0"/>
            </w:pPr>
            <w:r>
              <w:t>УТВЕРЖДАЮ</w:t>
            </w:r>
          </w:p>
        </w:tc>
        <w:tc>
          <w:tcPr>
            <w:tcW w:w="1162" w:type="dxa"/>
          </w:tcPr>
          <w:p w14:paraId="75A8F17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D45501A" w14:textId="77777777" w:rsidR="00990EAC" w:rsidRPr="00646136" w:rsidRDefault="00990EAC" w:rsidP="00A6518F">
            <w:pPr>
              <w:ind w:firstLine="0"/>
            </w:pPr>
            <w:r w:rsidRPr="00646136">
              <w:t>УТВЕРЖДАЮ</w:t>
            </w:r>
          </w:p>
        </w:tc>
      </w:tr>
      <w:tr w:rsidR="00035A26" w14:paraId="601542A4" w14:textId="77777777" w:rsidTr="00990EAC">
        <w:trPr>
          <w:trHeight w:val="2047"/>
        </w:trPr>
        <w:tc>
          <w:tcPr>
            <w:tcW w:w="4821" w:type="dxa"/>
            <w:hideMark/>
          </w:tcPr>
          <w:p w14:paraId="612D40E4" w14:textId="11A949F8" w:rsidR="00851A29" w:rsidRPr="00646136" w:rsidRDefault="00851A29" w:rsidP="00851A29">
            <w:pPr>
              <w:ind w:firstLine="0"/>
              <w:jc w:val="left"/>
            </w:pPr>
            <w:r>
              <w:t xml:space="preserve">Директор компании </w:t>
            </w:r>
            <w:r>
              <w:rPr>
                <w:lang w:val="en-US"/>
              </w:rPr>
              <w:t>Tribe</w:t>
            </w:r>
            <w:r>
              <w:br/>
            </w:r>
            <w:r w:rsidRPr="00646136">
              <w:t>________________</w:t>
            </w:r>
            <w:r>
              <w:t xml:space="preserve"> Зыков Е.</w:t>
            </w:r>
            <w:r w:rsidR="00A437B7">
              <w:t>В</w:t>
            </w:r>
          </w:p>
          <w:p w14:paraId="7168C491" w14:textId="201F590D" w:rsidR="00990EAC" w:rsidRPr="00F62A47" w:rsidRDefault="00851A29" w:rsidP="00851A29">
            <w:pPr>
              <w:ind w:firstLine="0"/>
            </w:pPr>
            <w:r>
              <w:t>«____» _____________ 20__</w:t>
            </w:r>
            <w:r w:rsidRPr="00646136">
              <w:t> г.</w:t>
            </w:r>
          </w:p>
        </w:tc>
        <w:tc>
          <w:tcPr>
            <w:tcW w:w="1162" w:type="dxa"/>
          </w:tcPr>
          <w:p w14:paraId="5B49D94C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27E7F7E5" w14:textId="5EABDCC0" w:rsidR="00990EAC" w:rsidRPr="00646136" w:rsidRDefault="00DC5FE1" w:rsidP="00A6518F">
            <w:pPr>
              <w:ind w:firstLine="0"/>
            </w:pPr>
            <w:r>
              <w:t>Руководитель</w:t>
            </w:r>
            <w:r w:rsidR="00F62A47">
              <w:t xml:space="preserve"> </w:t>
            </w:r>
            <w:r w:rsidR="003E5AB9">
              <w:t>УП</w:t>
            </w:r>
          </w:p>
          <w:p w14:paraId="091DDD7E" w14:textId="63DD2E47" w:rsidR="00990EAC" w:rsidRPr="00646136" w:rsidRDefault="00990EAC" w:rsidP="00A6518F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3E5AB9">
              <w:t>Долженкова М.Л</w:t>
            </w:r>
          </w:p>
          <w:p w14:paraId="3DBEE99F" w14:textId="4059611F" w:rsidR="00990EAC" w:rsidRPr="00F62A47" w:rsidRDefault="00D31A36" w:rsidP="00A6518F">
            <w:pPr>
              <w:ind w:firstLine="0"/>
            </w:pPr>
            <w:r>
              <w:t>«____» _____________ 20__</w:t>
            </w:r>
            <w:r w:rsidR="00990EAC" w:rsidRPr="00646136">
              <w:t> г.</w:t>
            </w:r>
          </w:p>
        </w:tc>
      </w:tr>
    </w:tbl>
    <w:p w14:paraId="6D8F6D6B" w14:textId="01758C08" w:rsidR="00990EAC" w:rsidRDefault="00990EAC" w:rsidP="00990EAC"/>
    <w:p w14:paraId="1589C4A2" w14:textId="2C8F89E0" w:rsidR="00A00224" w:rsidRDefault="00A00224" w:rsidP="00990EAC"/>
    <w:p w14:paraId="4B8E844F" w14:textId="77777777" w:rsidR="00BF69CF" w:rsidRPr="00646136" w:rsidRDefault="00BF69CF" w:rsidP="00990EAC"/>
    <w:p w14:paraId="326582D4" w14:textId="6E9C214C" w:rsidR="00990EAC" w:rsidRPr="003E5AB9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13E1C684" w14:textId="2ACA4D63" w:rsidR="0060554D" w:rsidRDefault="00990EAC" w:rsidP="0060554D">
      <w:pPr>
        <w:ind w:firstLine="0"/>
        <w:jc w:val="center"/>
      </w:pPr>
      <w:r w:rsidRPr="00646136">
        <w:t xml:space="preserve">на </w:t>
      </w:r>
      <w:r w:rsidR="00F2337D">
        <w:t>разработку</w:t>
      </w:r>
      <w:r w:rsidR="0060554D">
        <w:t xml:space="preserve"> </w:t>
      </w:r>
    </w:p>
    <w:p w14:paraId="2E07AA01" w14:textId="3EDBEFC4" w:rsidR="00513F48" w:rsidRDefault="00BC51F0" w:rsidP="0060554D">
      <w:pPr>
        <w:ind w:firstLine="0"/>
        <w:jc w:val="center"/>
      </w:pPr>
      <w:r>
        <w:t>мобильного приложения для барбершопа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43A45896" w:rsidR="00990EAC" w:rsidRPr="00646136" w:rsidRDefault="00990EAC" w:rsidP="0013162A">
            <w:pPr>
              <w:ind w:firstLine="0"/>
            </w:pP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5AB9">
        <w:trPr>
          <w:trHeight w:val="1713"/>
        </w:trPr>
        <w:tc>
          <w:tcPr>
            <w:tcW w:w="4821" w:type="dxa"/>
          </w:tcPr>
          <w:p w14:paraId="391E9847" w14:textId="12E74837" w:rsidR="00DB67CB" w:rsidRPr="00646136" w:rsidRDefault="00DB67CB" w:rsidP="0013162A">
            <w:pPr>
              <w:ind w:firstLine="0"/>
            </w:pP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7E378772" w:rsidR="00DB67CB" w:rsidRPr="00646136" w:rsidRDefault="003E5AB9" w:rsidP="0013162A">
            <w:pPr>
              <w:ind w:firstLine="0"/>
            </w:pPr>
            <w:r>
              <w:t>Студент Колледжа ВятГУ</w:t>
            </w:r>
          </w:p>
          <w:p w14:paraId="2CA16E67" w14:textId="1A896B75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A437B7">
              <w:t>Первяков</w:t>
            </w:r>
            <w:r w:rsidR="003E5AB9">
              <w:t xml:space="preserve"> </w:t>
            </w:r>
            <w:r w:rsidR="00A437B7">
              <w:t>А</w:t>
            </w:r>
            <w:r w:rsidR="003E5AB9">
              <w:t>.</w:t>
            </w:r>
            <w:r w:rsidR="00A437B7">
              <w:t>Д</w:t>
            </w:r>
            <w:r w:rsidR="003E5AB9">
              <w:t>.</w:t>
            </w:r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3E22A5" w14:paraId="415F2DB0" w14:textId="77777777" w:rsidTr="003E22A5">
        <w:trPr>
          <w:trHeight w:val="419"/>
        </w:trPr>
        <w:tc>
          <w:tcPr>
            <w:tcW w:w="4821" w:type="dxa"/>
          </w:tcPr>
          <w:p w14:paraId="2D3A0885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1AE938C" w14:textId="0240A84A" w:rsidR="003E22A5" w:rsidRPr="00D31A36" w:rsidRDefault="003E22A5" w:rsidP="003E22A5">
            <w:pPr>
              <w:ind w:firstLine="0"/>
            </w:pPr>
          </w:p>
        </w:tc>
      </w:tr>
      <w:tr w:rsidR="00A00224" w14:paraId="74DEDF48" w14:textId="77777777" w:rsidTr="00A00224">
        <w:trPr>
          <w:trHeight w:val="1712"/>
        </w:trPr>
        <w:tc>
          <w:tcPr>
            <w:tcW w:w="4821" w:type="dxa"/>
          </w:tcPr>
          <w:p w14:paraId="18E7F5BA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15CA9CF7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18F472A5" w14:textId="0584E000" w:rsidR="00A00224" w:rsidRPr="00646136" w:rsidRDefault="00A00224" w:rsidP="00A00224">
            <w:pPr>
              <w:ind w:firstLine="0"/>
            </w:pPr>
          </w:p>
        </w:tc>
      </w:tr>
      <w:tr w:rsidR="00A00224" w14:paraId="1F060E05" w14:textId="77777777" w:rsidTr="003E22A5">
        <w:trPr>
          <w:trHeight w:val="419"/>
        </w:trPr>
        <w:tc>
          <w:tcPr>
            <w:tcW w:w="4821" w:type="dxa"/>
          </w:tcPr>
          <w:p w14:paraId="040CF9B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00D3B872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5557A948" w14:textId="55920D8F" w:rsidR="00A00224" w:rsidRPr="00646136" w:rsidRDefault="00A00224" w:rsidP="00A00224">
            <w:pPr>
              <w:ind w:firstLine="0"/>
            </w:pPr>
          </w:p>
        </w:tc>
      </w:tr>
      <w:tr w:rsidR="00A00224" w14:paraId="10817EA7" w14:textId="77777777" w:rsidTr="003E22A5">
        <w:trPr>
          <w:trHeight w:val="1713"/>
        </w:trPr>
        <w:tc>
          <w:tcPr>
            <w:tcW w:w="4821" w:type="dxa"/>
          </w:tcPr>
          <w:p w14:paraId="7B688BE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3377A854" w14:textId="5F1F0233" w:rsidR="00A00224" w:rsidRPr="00D31A36" w:rsidRDefault="00A00224" w:rsidP="00A00224">
            <w:pPr>
              <w:ind w:firstLine="0"/>
            </w:pPr>
          </w:p>
        </w:tc>
      </w:tr>
    </w:tbl>
    <w:p w14:paraId="5FFDF43C" w14:textId="77777777" w:rsidR="00BF69CF" w:rsidRDefault="00BF69CF" w:rsidP="003E5AB9">
      <w:pPr>
        <w:ind w:firstLine="0"/>
      </w:pPr>
    </w:p>
    <w:p w14:paraId="3334347A" w14:textId="0B30A59B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3E5AB9">
        <w:t>5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68AE230B" w14:textId="74D7D774" w:rsidR="00435083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243284" w:history="1">
            <w:r w:rsidR="00435083" w:rsidRPr="00F85003">
              <w:rPr>
                <w:rStyle w:val="a6"/>
              </w:rPr>
              <w:t>Введение</w:t>
            </w:r>
            <w:r w:rsidR="00435083">
              <w:rPr>
                <w:webHidden/>
              </w:rPr>
              <w:tab/>
            </w:r>
            <w:r w:rsidR="00435083">
              <w:rPr>
                <w:webHidden/>
              </w:rPr>
              <w:fldChar w:fldCharType="begin"/>
            </w:r>
            <w:r w:rsidR="00435083">
              <w:rPr>
                <w:webHidden/>
              </w:rPr>
              <w:instrText xml:space="preserve"> PAGEREF _Toc210243284 \h </w:instrText>
            </w:r>
            <w:r w:rsidR="00435083">
              <w:rPr>
                <w:webHidden/>
              </w:rPr>
            </w:r>
            <w:r w:rsidR="00435083">
              <w:rPr>
                <w:webHidden/>
              </w:rPr>
              <w:fldChar w:fldCharType="separate"/>
            </w:r>
            <w:r w:rsidR="00435083">
              <w:rPr>
                <w:webHidden/>
              </w:rPr>
              <w:t>2</w:t>
            </w:r>
            <w:r w:rsidR="00435083">
              <w:rPr>
                <w:webHidden/>
              </w:rPr>
              <w:fldChar w:fldCharType="end"/>
            </w:r>
          </w:hyperlink>
        </w:p>
        <w:p w14:paraId="7B833AE1" w14:textId="273B5801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5" w:history="1">
            <w:r w:rsidRPr="00F85003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476BA6D" w14:textId="14812D6E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6" w:history="1">
            <w:r w:rsidRPr="00F85003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DAEEFF" w14:textId="709C854F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7" w:history="1">
            <w:r w:rsidRPr="00F85003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F0F68CE" w14:textId="2EAD1F55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8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D347B34" w14:textId="7272FC41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89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6767F5" w14:textId="2DFB0444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0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70C1BC3" w14:textId="29FD3CAC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1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691E80D" w14:textId="53D3E29A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2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67FF6E4" w14:textId="18E9B7E3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3" w:history="1">
            <w:r w:rsidRPr="00F85003">
              <w:rPr>
                <w:rStyle w:val="a6"/>
              </w:rPr>
              <w:t>3.5.1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62F5D33" w14:textId="1C096B08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4" w:history="1">
            <w:r w:rsidRPr="00F85003">
              <w:rPr>
                <w:rStyle w:val="a6"/>
              </w:rPr>
              <w:t>3.5.2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Эксплуатационное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17353C" w14:textId="2DF2FB9E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5" w:history="1">
            <w:r w:rsidRPr="00F85003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F62121E" w14:textId="3FAF66F0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6" w:history="1">
            <w:r w:rsidRPr="00F85003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05DE224" w14:textId="26EB7976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7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CB93F5E" w14:textId="4E81FF5D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8" w:history="1">
            <w:r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управление участниками рейтинга;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9C0CD26" w14:textId="2B807F2A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299" w:history="1">
            <w:r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управление медиаисточниками;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48ACFAB" w14:textId="220A4E42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0" w:history="1">
            <w:r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расчет и визуализация рейтинга;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C4DBB0D" w14:textId="10A31723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1" w:history="1">
            <w:r w:rsidRPr="00F85003">
              <w:rPr>
                <w:rStyle w:val="a6"/>
                <w:rFonts w:ascii="Symbol" w:hAnsi="Symbol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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формирование аналитических отчетов.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D0D92B9" w14:textId="1E08E5D1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2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CC2BB78" w14:textId="74B76B17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3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технологическому стеку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59EB29A" w14:textId="660D2826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4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43686C8" w14:textId="2523215B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5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ADD490D" w14:textId="63E93759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6" w:history="1">
            <w:r w:rsidRPr="00F85003">
              <w:rPr>
                <w:rStyle w:val="a6"/>
              </w:rPr>
              <w:t>5.5.1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6483982" w14:textId="1853292F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7" w:history="1">
            <w:r w:rsidRPr="00F85003">
              <w:rPr>
                <w:rStyle w:val="a6"/>
              </w:rPr>
              <w:t>5.5.2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BD31C80" w14:textId="30321B24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8" w:history="1">
            <w:r w:rsidRPr="00F85003">
              <w:rPr>
                <w:rStyle w:val="a6"/>
              </w:rPr>
              <w:t>5.5.3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CF92008" w14:textId="4273BAAC" w:rsidR="00435083" w:rsidRDefault="00435083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09" w:history="1">
            <w:r w:rsidRPr="00F85003">
              <w:rPr>
                <w:rStyle w:val="a6"/>
              </w:rPr>
              <w:t>5.5.4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C4EC253" w14:textId="5213A4C5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0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481C7D0" w14:textId="1991043C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1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1DB525A" w14:textId="58BF00B5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2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5F30DBB" w14:textId="1B8025BC" w:rsidR="00435083" w:rsidRDefault="00435083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3" w:history="1">
            <w:r w:rsidRPr="00F85003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86279E6" w14:textId="7340617B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4" w:history="1">
            <w:r w:rsidRPr="00F85003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4EB6AE2" w14:textId="0E60CCAA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5" w:history="1">
            <w:r w:rsidRPr="00F85003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6704389" w14:textId="5DF7AA6F" w:rsidR="00435083" w:rsidRDefault="0043508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243316" w:history="1">
            <w:r w:rsidRPr="00F85003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F85003">
              <w:rPr>
                <w:rStyle w:val="a6"/>
              </w:rPr>
              <w:t>Требования к приемно-сдаточным процедурам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_Toc210243316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CF0F4E1" w14:textId="1BDB93BF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3E8E18AE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210243284"/>
      <w:r>
        <w:lastRenderedPageBreak/>
        <w:t>Вв</w:t>
      </w:r>
      <w:r w:rsidR="005A4E60" w:rsidRPr="00F62DCD">
        <w:t>едение</w:t>
      </w:r>
      <w:bookmarkEnd w:id="0"/>
    </w:p>
    <w:p w14:paraId="0AC6800E" w14:textId="18B7EE64" w:rsidR="003E5AB9" w:rsidRDefault="00ED4ABA" w:rsidP="003E5AB9">
      <w:r>
        <w:t xml:space="preserve">Данный документ является техническим заданием для разработки </w:t>
      </w:r>
      <w:r w:rsidR="00A437B7">
        <w:t>мобильного приложения для барбершопа.</w:t>
      </w:r>
    </w:p>
    <w:p w14:paraId="7D699B5D" w14:textId="7C2B4CA2" w:rsidR="00ED4ABA" w:rsidRDefault="00ED4ABA" w:rsidP="00ED4ABA">
      <w:r>
        <w:t xml:space="preserve">Техническое задание содержит основные сведения о разработке, описание предметной области и требования к результатам разработки. </w:t>
      </w:r>
    </w:p>
    <w:p w14:paraId="577A316D" w14:textId="77777777" w:rsidR="00ED4ABA" w:rsidRDefault="00ED4ABA" w:rsidP="00ED4ABA">
      <w:r w:rsidRPr="00EA728D">
        <w:t>Настоящий документ предназначен для заказчика, с целью определения требований к проекту и контроля над процессом его создания.</w:t>
      </w:r>
      <w:r>
        <w:t xml:space="preserve"> </w:t>
      </w:r>
    </w:p>
    <w:p w14:paraId="05C6F925" w14:textId="77777777" w:rsidR="00ED4ABA" w:rsidRDefault="00ED4ABA" w:rsidP="00ED4ABA">
      <w:r>
        <w:t>Данное техническое задание предназначено для технического специалиста, осуществляющего разработку программы с целью понимания требования к проекту.</w:t>
      </w:r>
    </w:p>
    <w:p w14:paraId="6C55B29C" w14:textId="77777777" w:rsidR="00ED4ABA" w:rsidRPr="00ED4ABA" w:rsidRDefault="00ED4ABA" w:rsidP="00ED4ABA"/>
    <w:p w14:paraId="794047BB" w14:textId="09B471E7" w:rsidR="00A63893" w:rsidRDefault="00EB6A0B" w:rsidP="00C10B2D">
      <w:pPr>
        <w:pStyle w:val="1"/>
      </w:pPr>
      <w:bookmarkStart w:id="1" w:name="_Toc210243285"/>
      <w:bookmarkStart w:id="2" w:name="_Toc74526610"/>
      <w:bookmarkStart w:id="3" w:name="_Toc128474254"/>
      <w:r w:rsidRPr="00EB6A0B">
        <w:lastRenderedPageBreak/>
        <w:t>Термины и определения</w:t>
      </w:r>
      <w:bookmarkEnd w:id="1"/>
    </w:p>
    <w:p w14:paraId="27FBA864" w14:textId="12D396DD" w:rsidR="00ED4ABA" w:rsidRDefault="00ED4ABA" w:rsidP="00ED4ABA">
      <w:r>
        <w:t>В настоящем документе используется следующий список терминов и определений:</w:t>
      </w:r>
      <w:r w:rsidRPr="007E6CA7">
        <w:t xml:space="preserve"> </w:t>
      </w:r>
    </w:p>
    <w:p w14:paraId="5A4F542E" w14:textId="597E6261" w:rsidR="00906AF9" w:rsidRPr="000C13A1" w:rsidRDefault="000C13A1" w:rsidP="000C13A1">
      <w:pPr>
        <w:pStyle w:val="a4"/>
        <w:numPr>
          <w:ilvl w:val="1"/>
          <w:numId w:val="19"/>
        </w:numPr>
        <w:ind w:left="0" w:firstLine="851"/>
        <w:rPr>
          <w:rFonts w:cs="Times New Roman"/>
          <w:szCs w:val="24"/>
        </w:rPr>
      </w:pPr>
      <w:r>
        <w:t>и</w:t>
      </w:r>
      <w:r w:rsidR="00906AF9">
        <w:t xml:space="preserve">нтегрированная среда разработки – </w:t>
      </w:r>
      <w:r w:rsidR="00906AF9" w:rsidRPr="000C13A1">
        <w:rPr>
          <w:rFonts w:cs="Times New Roman"/>
          <w:szCs w:val="24"/>
        </w:rPr>
        <w:t>комплекс программных средств, используемый программистами для разработки программного обеспечения;</w:t>
      </w:r>
    </w:p>
    <w:p w14:paraId="5BD76EE6" w14:textId="3996A868" w:rsidR="00906AF9" w:rsidRPr="00297222" w:rsidRDefault="000C13A1" w:rsidP="000C13A1">
      <w:pPr>
        <w:pStyle w:val="a4"/>
        <w:numPr>
          <w:ilvl w:val="1"/>
          <w:numId w:val="19"/>
        </w:numPr>
        <w:ind w:left="0" w:firstLine="851"/>
      </w:pPr>
      <w:r>
        <w:rPr>
          <w:rFonts w:cs="Times New Roman"/>
          <w:szCs w:val="24"/>
        </w:rPr>
        <w:t>и</w:t>
      </w:r>
      <w:r w:rsidR="00906AF9" w:rsidRPr="000C13A1">
        <w:rPr>
          <w:rFonts w:cs="Times New Roman"/>
          <w:szCs w:val="24"/>
        </w:rPr>
        <w:t xml:space="preserve">нтерфейс – </w:t>
      </w:r>
      <w:r w:rsidR="00906AF9">
        <w:t>это способ взаимодействия между пользователем и системой, программой или устройством.</w:t>
      </w:r>
    </w:p>
    <w:p w14:paraId="76CC2BA1" w14:textId="72C649F0" w:rsidR="00906AF9" w:rsidRDefault="00906AF9" w:rsidP="00ED4ABA"/>
    <w:p w14:paraId="6A8268CE" w14:textId="77777777" w:rsidR="00ED4ABA" w:rsidRPr="00ED4ABA" w:rsidRDefault="00ED4ABA" w:rsidP="00ED4ABA"/>
    <w:p w14:paraId="63A1A4BE" w14:textId="1932F286" w:rsidR="00A82498" w:rsidRDefault="00A82498" w:rsidP="00A82498">
      <w:pPr>
        <w:pStyle w:val="1"/>
      </w:pPr>
      <w:bookmarkStart w:id="4" w:name="_Toc210243286"/>
      <w:r>
        <w:lastRenderedPageBreak/>
        <w:t>Перечень сокращений</w:t>
      </w:r>
      <w:bookmarkEnd w:id="4"/>
    </w:p>
    <w:p w14:paraId="76124B34" w14:textId="129009F4" w:rsidR="00ED4ABA" w:rsidRDefault="00ED4ABA" w:rsidP="00ED4ABA">
      <w:pPr>
        <w:rPr>
          <w:rFonts w:cs="Times New Roman"/>
          <w:szCs w:val="24"/>
        </w:rPr>
      </w:pPr>
      <w:r w:rsidRPr="00812927">
        <w:rPr>
          <w:rFonts w:cs="Times New Roman"/>
          <w:szCs w:val="24"/>
        </w:rPr>
        <w:t>В настоящем документе используются следующие сокращения:</w:t>
      </w:r>
    </w:p>
    <w:p w14:paraId="3ADAA118" w14:textId="74A3D9BA" w:rsidR="00906AF9" w:rsidRPr="000C13A1" w:rsidRDefault="00906AF9" w:rsidP="000C13A1">
      <w:pPr>
        <w:pStyle w:val="a4"/>
        <w:numPr>
          <w:ilvl w:val="1"/>
          <w:numId w:val="20"/>
        </w:numPr>
        <w:ind w:left="0" w:firstLine="851"/>
        <w:rPr>
          <w:rFonts w:cs="Times New Roman"/>
          <w:szCs w:val="24"/>
        </w:rPr>
      </w:pPr>
      <w:r w:rsidRPr="000C13A1">
        <w:rPr>
          <w:rFonts w:cs="Times New Roman"/>
          <w:szCs w:val="24"/>
          <w:lang w:val="en-US"/>
        </w:rPr>
        <w:t>IDE</w:t>
      </w:r>
      <w:r w:rsidRPr="000C13A1">
        <w:rPr>
          <w:rFonts w:cs="Times New Roman"/>
          <w:szCs w:val="24"/>
        </w:rPr>
        <w:t xml:space="preserve"> – интегрированная среда разработки;</w:t>
      </w:r>
    </w:p>
    <w:p w14:paraId="57E3C3FA" w14:textId="4CE497ED" w:rsidR="00906AF9" w:rsidRPr="000C13A1" w:rsidRDefault="00906AF9" w:rsidP="000C13A1">
      <w:pPr>
        <w:pStyle w:val="a4"/>
        <w:numPr>
          <w:ilvl w:val="1"/>
          <w:numId w:val="20"/>
        </w:numPr>
        <w:ind w:left="0" w:firstLine="851"/>
        <w:rPr>
          <w:rFonts w:cs="Times New Roman"/>
          <w:szCs w:val="24"/>
        </w:rPr>
      </w:pPr>
      <w:r w:rsidRPr="000C13A1">
        <w:rPr>
          <w:rFonts w:cs="Times New Roman"/>
          <w:szCs w:val="24"/>
        </w:rPr>
        <w:t>ИС – информационная система;</w:t>
      </w:r>
    </w:p>
    <w:p w14:paraId="5E1E4D64" w14:textId="7561CAA6" w:rsidR="00906AF9" w:rsidRPr="000C13A1" w:rsidRDefault="00906AF9" w:rsidP="000C13A1">
      <w:pPr>
        <w:pStyle w:val="a4"/>
        <w:numPr>
          <w:ilvl w:val="1"/>
          <w:numId w:val="20"/>
        </w:numPr>
        <w:ind w:left="0" w:firstLine="851"/>
        <w:rPr>
          <w:rFonts w:cs="Times New Roman"/>
          <w:szCs w:val="24"/>
        </w:rPr>
      </w:pPr>
      <w:r w:rsidRPr="000C13A1">
        <w:rPr>
          <w:rFonts w:cs="Times New Roman"/>
          <w:szCs w:val="24"/>
        </w:rPr>
        <w:t>ГОСТ – государственный общесоюзный стандарт</w:t>
      </w:r>
      <w:r w:rsidR="000C13A1" w:rsidRPr="000C13A1">
        <w:rPr>
          <w:rFonts w:cs="Times New Roman"/>
          <w:szCs w:val="24"/>
        </w:rPr>
        <w:t>.</w:t>
      </w:r>
    </w:p>
    <w:p w14:paraId="528EB860" w14:textId="77777777" w:rsidR="00ED4ABA" w:rsidRPr="00ED4ABA" w:rsidRDefault="00ED4ABA" w:rsidP="00ED4ABA"/>
    <w:p w14:paraId="17DC9884" w14:textId="67C96D3C" w:rsidR="008F1FF7" w:rsidRDefault="008F1FF7" w:rsidP="00624F4D">
      <w:r>
        <w:t>:</w:t>
      </w:r>
    </w:p>
    <w:p w14:paraId="357081A5" w14:textId="5F01F745" w:rsidR="00AE4ED7" w:rsidRDefault="00FF5057" w:rsidP="00AE4ED7">
      <w:pPr>
        <w:pStyle w:val="1"/>
      </w:pPr>
      <w:r>
        <w:lastRenderedPageBreak/>
        <w:t>Для клиентов</w:t>
      </w:r>
      <w:r w:rsidR="000C13A1" w:rsidRPr="00AE4ED7">
        <w:t>:</w:t>
      </w:r>
      <w:bookmarkStart w:id="5" w:name="_Toc210243287"/>
      <w:r w:rsidR="00AE4ED7" w:rsidRPr="00AE4ED7">
        <w:t xml:space="preserve"> </w:t>
      </w:r>
      <w:r w:rsidR="00AE4ED7">
        <w:t>Основные сведения о разработке</w:t>
      </w:r>
      <w:bookmarkEnd w:id="5"/>
    </w:p>
    <w:p w14:paraId="382A7188" w14:textId="77777777" w:rsidR="00AE4ED7" w:rsidRPr="00ED4ABA" w:rsidRDefault="00AE4ED7" w:rsidP="00AE4ED7">
      <w:r>
        <w:t>В данном разделе описываются основные сведения о разработке мобильного приложения для барбершопа.</w:t>
      </w:r>
    </w:p>
    <w:p w14:paraId="4F523909" w14:textId="77777777" w:rsidR="00AE4ED7" w:rsidRDefault="00AE4ED7" w:rsidP="00AE4ED7">
      <w:pPr>
        <w:pStyle w:val="2"/>
      </w:pPr>
      <w:bookmarkStart w:id="6" w:name="_Toc210243288"/>
      <w:r>
        <w:t>Наименование разработки</w:t>
      </w:r>
      <w:bookmarkEnd w:id="6"/>
    </w:p>
    <w:p w14:paraId="2062E4D0" w14:textId="77777777" w:rsidR="00AE4ED7" w:rsidRPr="00ED4ABA" w:rsidRDefault="00AE4ED7" w:rsidP="00AE4ED7">
      <w:pPr>
        <w:jc w:val="left"/>
      </w:pPr>
      <w:r>
        <w:t>Наименование разрабатываемой в ходе работы программы: «».</w:t>
      </w:r>
    </w:p>
    <w:p w14:paraId="0CF0D18A" w14:textId="77777777" w:rsidR="00AE4ED7" w:rsidRDefault="00AE4ED7" w:rsidP="00AE4ED7">
      <w:pPr>
        <w:pStyle w:val="2"/>
      </w:pPr>
      <w:bookmarkStart w:id="7" w:name="_Toc210243289"/>
      <w:r>
        <w:t>Цель и задачи</w:t>
      </w:r>
      <w:bookmarkEnd w:id="7"/>
    </w:p>
    <w:p w14:paraId="0DA343AC" w14:textId="77777777" w:rsidR="00AE4ED7" w:rsidRDefault="00AE4ED7" w:rsidP="00AE4ED7">
      <w:pPr>
        <w:spacing w:before="0"/>
      </w:pPr>
      <w:r>
        <w:t>Целью разработки является реализация мобильного приложения для барбершопа в соответствии с требованиями, указанными в документе, и подготовка необходимой документации.</w:t>
      </w:r>
    </w:p>
    <w:p w14:paraId="4B67DB3A" w14:textId="77777777" w:rsidR="00AE4ED7" w:rsidRDefault="00AE4ED7" w:rsidP="00AE4ED7">
      <w:pPr>
        <w:spacing w:before="0"/>
      </w:pPr>
      <w:r>
        <w:t>Задачи разработки:</w:t>
      </w:r>
    </w:p>
    <w:p w14:paraId="6A520D52" w14:textId="77777777" w:rsidR="00AE4ED7" w:rsidRDefault="00AE4ED7" w:rsidP="00AE4ED7">
      <w:pPr>
        <w:pStyle w:val="a4"/>
        <w:numPr>
          <w:ilvl w:val="0"/>
          <w:numId w:val="1"/>
        </w:numPr>
        <w:ind w:left="0" w:firstLine="851"/>
      </w:pPr>
      <w:r>
        <w:t>о</w:t>
      </w:r>
      <w:r w:rsidRPr="00A437B7">
        <w:t>беспечить клиенту возможность ознакомиться с ассортиментом услуг, ценами и информацией о мастерах</w:t>
      </w:r>
      <w:r w:rsidRPr="00162415">
        <w:t>;</w:t>
      </w:r>
    </w:p>
    <w:p w14:paraId="68D5E70A" w14:textId="77777777" w:rsidR="00AE4ED7" w:rsidRPr="00162415" w:rsidRDefault="00AE4ED7" w:rsidP="00AE4ED7">
      <w:pPr>
        <w:pStyle w:val="a4"/>
        <w:numPr>
          <w:ilvl w:val="0"/>
          <w:numId w:val="1"/>
        </w:numPr>
        <w:ind w:left="0" w:firstLine="851"/>
      </w:pPr>
      <w:r>
        <w:t>п</w:t>
      </w:r>
      <w:r w:rsidRPr="007F1546">
        <w:t>редоставить клиенту возможность выбрать мастера и удобное время для запис</w:t>
      </w:r>
      <w:r>
        <w:t>и;</w:t>
      </w:r>
    </w:p>
    <w:p w14:paraId="710D6C2E" w14:textId="77777777" w:rsidR="00AE4ED7" w:rsidRPr="00162415" w:rsidRDefault="00AE4ED7" w:rsidP="00AE4ED7">
      <w:pPr>
        <w:pStyle w:val="a4"/>
        <w:numPr>
          <w:ilvl w:val="0"/>
          <w:numId w:val="1"/>
        </w:numPr>
        <w:ind w:left="0" w:firstLine="851"/>
      </w:pPr>
      <w:r>
        <w:t>а</w:t>
      </w:r>
      <w:r w:rsidRPr="007F1546">
        <w:t>втоматизировать процесс онлайн-записи на услуги с подтверждением и уведомлениями</w:t>
      </w:r>
      <w:r w:rsidRPr="00162415">
        <w:t xml:space="preserve">; </w:t>
      </w:r>
    </w:p>
    <w:p w14:paraId="2AFC2316" w14:textId="77777777" w:rsidR="00AE4ED7" w:rsidRDefault="00AE4ED7" w:rsidP="00AE4ED7">
      <w:pPr>
        <w:pStyle w:val="a4"/>
        <w:numPr>
          <w:ilvl w:val="0"/>
          <w:numId w:val="1"/>
        </w:numPr>
        <w:ind w:left="0" w:firstLine="851"/>
      </w:pPr>
      <w:r>
        <w:t>д</w:t>
      </w:r>
      <w:r w:rsidRPr="007F1546">
        <w:t>ать клиенту доступ к истории своих посещений и возможность оставлять отзывы</w:t>
      </w:r>
      <w:r>
        <w:t>;</w:t>
      </w:r>
    </w:p>
    <w:p w14:paraId="25DADEEE" w14:textId="77777777" w:rsidR="00AE4ED7" w:rsidRPr="00162415" w:rsidRDefault="00AE4ED7" w:rsidP="00AE4ED7">
      <w:pPr>
        <w:pStyle w:val="a4"/>
        <w:numPr>
          <w:ilvl w:val="0"/>
          <w:numId w:val="1"/>
        </w:numPr>
        <w:ind w:left="0" w:firstLine="851"/>
      </w:pPr>
      <w:r>
        <w:t>п</w:t>
      </w:r>
      <w:r w:rsidRPr="007F1546">
        <w:t>редоставить администратору и мастерам инструменты для управления расписанием, записями и информацией об услугах</w:t>
      </w:r>
      <w:r>
        <w:t>.</w:t>
      </w:r>
    </w:p>
    <w:p w14:paraId="58A7256E" w14:textId="77777777" w:rsidR="00AE4ED7" w:rsidRDefault="00AE4ED7" w:rsidP="00AE4ED7">
      <w:pPr>
        <w:pStyle w:val="2"/>
      </w:pPr>
      <w:bookmarkStart w:id="8" w:name="_Toc210243290"/>
      <w:r>
        <w:t>Сведения об участниках разработки</w:t>
      </w:r>
      <w:bookmarkEnd w:id="8"/>
    </w:p>
    <w:p w14:paraId="1F53C60E" w14:textId="77777777" w:rsidR="00AE4ED7" w:rsidRDefault="00AE4ED7" w:rsidP="00AE4ED7">
      <w:r>
        <w:t>Исполнителем проекта является студент Колледжа ФГБОУ ВО «Вятский государственный университет» учебной группы ИСПк-403-52-00 Первяков Алексей Дмитриевич.</w:t>
      </w:r>
    </w:p>
    <w:p w14:paraId="6BE1B96F" w14:textId="77777777" w:rsidR="00AE4ED7" w:rsidRPr="006478FA" w:rsidRDefault="00AE4ED7" w:rsidP="00AE4ED7">
      <w:r w:rsidRPr="006478FA">
        <w:t>Заказчиками проекта являются:</w:t>
      </w:r>
    </w:p>
    <w:p w14:paraId="4D93D9EC" w14:textId="77777777" w:rsidR="00AE4ED7" w:rsidRPr="006478FA" w:rsidRDefault="00AE4ED7" w:rsidP="00AE4ED7">
      <w:pPr>
        <w:pStyle w:val="a4"/>
        <w:numPr>
          <w:ilvl w:val="0"/>
          <w:numId w:val="1"/>
        </w:numPr>
        <w:ind w:left="0" w:firstLine="851"/>
      </w:pPr>
      <w:r w:rsidRPr="006478FA">
        <w:t>Долженкова Мария Львовна – преподаватель Колледжа ФГБОУ ВО «Вятский государственный университет» по учебной практике;</w:t>
      </w:r>
    </w:p>
    <w:p w14:paraId="3C1C23A7" w14:textId="77777777" w:rsidR="00AE4ED7" w:rsidRPr="006478FA" w:rsidRDefault="00AE4ED7" w:rsidP="00AE4ED7">
      <w:pPr>
        <w:pStyle w:val="a4"/>
        <w:numPr>
          <w:ilvl w:val="0"/>
          <w:numId w:val="1"/>
        </w:numPr>
        <w:ind w:left="0" w:firstLine="851"/>
      </w:pPr>
      <w:r w:rsidRPr="006478FA">
        <w:t>Зыков Егор Владимирович – директор компании «</w:t>
      </w:r>
      <w:r w:rsidRPr="006478FA">
        <w:rPr>
          <w:lang w:val="en-US"/>
        </w:rPr>
        <w:t>Tribe</w:t>
      </w:r>
      <w:r w:rsidRPr="006478FA">
        <w:t>».</w:t>
      </w:r>
    </w:p>
    <w:p w14:paraId="1E908D3F" w14:textId="77777777" w:rsidR="00AE4ED7" w:rsidRDefault="00AE4ED7" w:rsidP="00AE4ED7">
      <w:pPr>
        <w:pStyle w:val="2"/>
      </w:pPr>
      <w:bookmarkStart w:id="9" w:name="_Toc210243291"/>
      <w:r>
        <w:t>Сроки разработки</w:t>
      </w:r>
      <w:bookmarkEnd w:id="9"/>
    </w:p>
    <w:p w14:paraId="2A87599E" w14:textId="77777777" w:rsidR="00AE4ED7" w:rsidRDefault="00AE4ED7" w:rsidP="00AE4ED7">
      <w:r>
        <w:t>Разработка программного продукта должна быть осуществлена в соответствие со следующими сроками:</w:t>
      </w:r>
    </w:p>
    <w:p w14:paraId="2585D0ED" w14:textId="77777777" w:rsidR="00AE4ED7" w:rsidRDefault="00AE4ED7" w:rsidP="00AE4ED7">
      <w:pPr>
        <w:pStyle w:val="a4"/>
        <w:numPr>
          <w:ilvl w:val="0"/>
          <w:numId w:val="1"/>
        </w:numPr>
        <w:ind w:left="0" w:firstLine="851"/>
      </w:pPr>
      <w:r>
        <w:t>начало разработки: 19.09.2025;</w:t>
      </w:r>
    </w:p>
    <w:p w14:paraId="19ACD55D" w14:textId="77777777" w:rsidR="00AE4ED7" w:rsidRPr="00ED4ABA" w:rsidRDefault="00AE4ED7" w:rsidP="00AE4ED7">
      <w:pPr>
        <w:pStyle w:val="a4"/>
        <w:numPr>
          <w:ilvl w:val="0"/>
          <w:numId w:val="1"/>
        </w:numPr>
        <w:ind w:left="0" w:firstLine="851"/>
      </w:pPr>
      <w:r>
        <w:t xml:space="preserve">окончание разработки: </w:t>
      </w:r>
    </w:p>
    <w:p w14:paraId="16820C48" w14:textId="77777777" w:rsidR="00AE4ED7" w:rsidRDefault="00AE4ED7" w:rsidP="00AE4ED7">
      <w:pPr>
        <w:pStyle w:val="2"/>
      </w:pPr>
      <w:bookmarkStart w:id="10" w:name="_Toc210243292"/>
      <w:r>
        <w:lastRenderedPageBreak/>
        <w:t>Назначение разработки</w:t>
      </w:r>
      <w:bookmarkEnd w:id="10"/>
    </w:p>
    <w:p w14:paraId="161DE22D" w14:textId="77777777" w:rsidR="00AE4ED7" w:rsidRPr="00211DC3" w:rsidRDefault="00AE4ED7" w:rsidP="00AE4ED7">
      <w:r>
        <w:t>Н</w:t>
      </w:r>
      <w:r w:rsidRPr="00510183">
        <w:t xml:space="preserve">астоящая разработка направлена на создание мобильного приложения для барбершопа </w:t>
      </w:r>
      <w:r>
        <w:t>«</w:t>
      </w:r>
      <w:r w:rsidRPr="00510183">
        <w:t>Tribe</w:t>
      </w:r>
      <w:r>
        <w:t>»</w:t>
      </w:r>
      <w:r w:rsidRPr="00510183">
        <w:t xml:space="preserve">, которое станет цифровым инструментом для повышения лояльности клиентов, упрощения процесса записи на услуги и усиления бренда в </w:t>
      </w:r>
      <w:r>
        <w:t>цифровом</w:t>
      </w:r>
      <w:r w:rsidRPr="00510183">
        <w:t>-пространстве.</w:t>
      </w:r>
    </w:p>
    <w:p w14:paraId="137A9EC9" w14:textId="77777777" w:rsidR="00AE4ED7" w:rsidRDefault="00AE4ED7" w:rsidP="00AE4ED7">
      <w:pPr>
        <w:pStyle w:val="3"/>
      </w:pPr>
      <w:bookmarkStart w:id="11" w:name="_Toc210243293"/>
      <w:r>
        <w:t>Функциональное назначение</w:t>
      </w:r>
      <w:bookmarkEnd w:id="11"/>
    </w:p>
    <w:p w14:paraId="622A2E9A" w14:textId="77777777" w:rsidR="00AE4ED7" w:rsidRDefault="00AE4ED7" w:rsidP="00AE4ED7">
      <w:r>
        <w:t xml:space="preserve">Требования к функциональному назначению информационной системы для медиа рейтинга спортивной федерации по программированию могут включать следующие аспекты: </w:t>
      </w:r>
    </w:p>
    <w:p w14:paraId="074AC2E2" w14:textId="77777777" w:rsidR="00AE4ED7" w:rsidRDefault="00AE4ED7" w:rsidP="00AE4ED7">
      <w:pPr>
        <w:pStyle w:val="a4"/>
        <w:numPr>
          <w:ilvl w:val="0"/>
          <w:numId w:val="6"/>
        </w:numPr>
        <w:ind w:left="0" w:firstLine="851"/>
      </w:pPr>
      <w:r>
        <w:t>у</w:t>
      </w:r>
      <w:r w:rsidRPr="006E139C">
        <w:t>правление услугами и прайс-листом;</w:t>
      </w:r>
    </w:p>
    <w:p w14:paraId="5A231205" w14:textId="77777777" w:rsidR="00AE4ED7" w:rsidRPr="00850E6D" w:rsidRDefault="00AE4ED7" w:rsidP="00AE4ED7">
      <w:pPr>
        <w:pStyle w:val="a4"/>
        <w:numPr>
          <w:ilvl w:val="0"/>
          <w:numId w:val="6"/>
        </w:numPr>
        <w:ind w:left="0" w:firstLine="851"/>
      </w:pPr>
      <w:r>
        <w:t>о</w:t>
      </w:r>
      <w:r w:rsidRPr="006E139C">
        <w:t>нлайн-запись клиентов</w:t>
      </w:r>
      <w:r>
        <w:t>;</w:t>
      </w:r>
    </w:p>
    <w:p w14:paraId="0E773352" w14:textId="77777777" w:rsidR="00AE4ED7" w:rsidRPr="00850E6D" w:rsidRDefault="00AE4ED7" w:rsidP="00AE4ED7">
      <w:pPr>
        <w:pStyle w:val="a4"/>
        <w:numPr>
          <w:ilvl w:val="0"/>
          <w:numId w:val="6"/>
        </w:numPr>
        <w:ind w:left="0" w:firstLine="851"/>
      </w:pPr>
      <w:r>
        <w:t>у</w:t>
      </w:r>
      <w:r w:rsidRPr="006E139C">
        <w:t>правление расписанием мастеров</w:t>
      </w:r>
      <w:r w:rsidRPr="00850E6D">
        <w:t>;</w:t>
      </w:r>
    </w:p>
    <w:p w14:paraId="0DF87AAD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>
        <w:t>о</w:t>
      </w:r>
      <w:r w:rsidRPr="006E139C">
        <w:t>бработка и подтверждение записей</w:t>
      </w:r>
      <w:r>
        <w:rPr>
          <w:lang w:val="en-US"/>
        </w:rPr>
        <w:t>;</w:t>
      </w:r>
    </w:p>
    <w:p w14:paraId="108706EF" w14:textId="77777777" w:rsidR="00AE4ED7" w:rsidRPr="00850E6D" w:rsidRDefault="00AE4ED7" w:rsidP="00AE4ED7">
      <w:pPr>
        <w:pStyle w:val="a4"/>
        <w:numPr>
          <w:ilvl w:val="0"/>
          <w:numId w:val="6"/>
        </w:numPr>
        <w:ind w:left="0" w:firstLine="851"/>
      </w:pPr>
      <w:r>
        <w:t>о</w:t>
      </w:r>
      <w:r w:rsidRPr="006E139C">
        <w:t>братная связь и репутация</w:t>
      </w:r>
      <w:r>
        <w:rPr>
          <w:lang w:val="en-US"/>
        </w:rPr>
        <w:t>.</w:t>
      </w:r>
    </w:p>
    <w:p w14:paraId="2721A843" w14:textId="77777777" w:rsidR="00AE4ED7" w:rsidRDefault="00AE4ED7" w:rsidP="00AE4ED7">
      <w:pPr>
        <w:pStyle w:val="3"/>
      </w:pPr>
      <w:bookmarkStart w:id="12" w:name="_Toc210243294"/>
      <w:r>
        <w:t>Эксплуатационное назначение</w:t>
      </w:r>
      <w:bookmarkEnd w:id="12"/>
    </w:p>
    <w:p w14:paraId="5140D6F9" w14:textId="77777777" w:rsidR="00AE4ED7" w:rsidRPr="006E139C" w:rsidRDefault="00AE4ED7" w:rsidP="00AE4ED7">
      <w:r w:rsidRPr="006E139C">
        <w:t>Система может быть использована администраторами и мастерами барбершопа Tribe для автоматизированного управления расписанием, онлайн-записью клиентов. Клиенты используют систему для самостоятельной записи на услуги, ознакомления с прайс-листом, оплаты и взаимодействия с барбершопом в цифровом формате.</w:t>
      </w:r>
    </w:p>
    <w:p w14:paraId="3F83F6FB" w14:textId="77777777" w:rsidR="00AE4ED7" w:rsidRPr="003E6927" w:rsidRDefault="00AE4ED7" w:rsidP="00AE4ED7"/>
    <w:p w14:paraId="44A6E3EF" w14:textId="77777777" w:rsidR="00AE4ED7" w:rsidRDefault="00AE4ED7" w:rsidP="00AE4ED7">
      <w:pPr>
        <w:pStyle w:val="1"/>
      </w:pPr>
      <w:bookmarkStart w:id="13" w:name="_Toc210243295"/>
      <w:r>
        <w:lastRenderedPageBreak/>
        <w:t>Описание предметной области</w:t>
      </w:r>
      <w:bookmarkEnd w:id="13"/>
    </w:p>
    <w:p w14:paraId="51831F1D" w14:textId="77777777" w:rsidR="00AE4ED7" w:rsidRPr="006E139C" w:rsidRDefault="00AE4ED7" w:rsidP="00AE4ED7">
      <w:r w:rsidRPr="006E139C">
        <w:t>Предметной областью настоящего проекта является деятельность современного мужского барбершопа Tribe, специализирующегося на предоставлении профессиональных услуг по стрижке, бритью, укладке и уходу за бородой. Барбершоп позиционирует себя как пространство, объединяющее культуру барберинга, индивидуальный стиль и клиентоориентированный сервис.</w:t>
      </w:r>
    </w:p>
    <w:p w14:paraId="2E4D8CD4" w14:textId="77777777" w:rsidR="00AE4ED7" w:rsidRPr="006E139C" w:rsidRDefault="00AE4ED7" w:rsidP="00AE4ED7">
      <w:r w:rsidRPr="006E139C">
        <w:t>Ключевые элементы предметной области включают:</w:t>
      </w:r>
    </w:p>
    <w:p w14:paraId="70206D11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клиенты — постоянные и новые посетители, заинтересованные в качественных barber-услугах и персонализированном подходе;</w:t>
      </w:r>
    </w:p>
    <w:p w14:paraId="27050D07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мастера (барберы) — квалифицированные специалисты, оказывающие услуги и обладающие индивидуальным графиком работы;</w:t>
      </w:r>
    </w:p>
    <w:p w14:paraId="07D19618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услуги — набор процедур (стрижка, бритьё горячим полотенцем, оформление бороды, укладка, комплексные уходовые процедуры и др.), каждая из которых имеет название, продолжительность, стоимость и может быть привязана к конкретным мастерам;</w:t>
      </w:r>
    </w:p>
    <w:p w14:paraId="0E77D450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записи — бронирования времени клиентами на конкретную услугу к определённому мастеру в выбранную дату и время;</w:t>
      </w:r>
    </w:p>
    <w:p w14:paraId="2618C061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платежи — финансовые транзакции, связанные с оплатой услуг (полная оплата или предоплата);</w:t>
      </w:r>
    </w:p>
    <w:p w14:paraId="1E990F60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программа лояльности — система поощрений (баллы, скидки, бонусы), направленная на удержание клиентов и стимулирование повторных визитов;</w:t>
      </w:r>
    </w:p>
    <w:p w14:paraId="70EF89F3" w14:textId="77777777" w:rsidR="00AE4ED7" w:rsidRPr="006E139C" w:rsidRDefault="00AE4ED7" w:rsidP="00AE4ED7">
      <w:pPr>
        <w:pStyle w:val="a4"/>
        <w:numPr>
          <w:ilvl w:val="0"/>
          <w:numId w:val="6"/>
        </w:numPr>
        <w:ind w:left="0" w:firstLine="851"/>
      </w:pPr>
      <w:r w:rsidRPr="006E139C">
        <w:t>обратная связь — оценки и отзывы клиентов, влияющие на репутацию мастеров и общее восприятие барбершопа.</w:t>
      </w:r>
    </w:p>
    <w:p w14:paraId="308C1255" w14:textId="77777777" w:rsidR="00AE4ED7" w:rsidRPr="006E139C" w:rsidRDefault="00AE4ED7" w:rsidP="00AE4ED7">
      <w:r w:rsidRPr="006E139C">
        <w:t>В настоящее время процессы записи, управления расписанием и взаимодействия с клиентами частично осуществляются вручную (по телефону, через мессенджеры или социальные сети), что приводит к ошибкам, перегрузке администраторов и потере клиентов.</w:t>
      </w:r>
    </w:p>
    <w:p w14:paraId="08A825D1" w14:textId="77777777" w:rsidR="00AE4ED7" w:rsidRPr="006E139C" w:rsidRDefault="00AE4ED7" w:rsidP="00AE4ED7">
      <w:r w:rsidRPr="006E139C">
        <w:t>Разрабатываемое мобильное приложение призвано цифровизировать и оптимизировать указанные бизнес-процессы, обеспечивая прозрачность, удобство и высокий уровень сервиса как для клиентов, так и для сотрудников барбершопа.</w:t>
      </w:r>
    </w:p>
    <w:p w14:paraId="35BF7BB9" w14:textId="77777777" w:rsidR="00AE4ED7" w:rsidRDefault="00AE4ED7" w:rsidP="00AE4ED7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0DFA35E9" w14:textId="77777777" w:rsidR="00AE4ED7" w:rsidRDefault="00AE4ED7" w:rsidP="00AE4ED7">
      <w:pPr>
        <w:rPr>
          <w:b/>
          <w:bCs/>
        </w:rPr>
      </w:pPr>
      <w:r>
        <w:rPr>
          <w:b/>
          <w:bCs/>
        </w:rPr>
        <w:lastRenderedPageBreak/>
        <w:t>Обзор аналогов:</w:t>
      </w:r>
    </w:p>
    <w:p w14:paraId="52F2ECFB" w14:textId="77777777" w:rsidR="00AE4ED7" w:rsidRPr="00ED1D56" w:rsidRDefault="00AE4ED7" w:rsidP="00AE4ED7">
      <w:pPr>
        <w:ind w:left="864" w:firstLine="0"/>
        <w:rPr>
          <w:b/>
          <w:bCs/>
        </w:rPr>
      </w:pPr>
      <w:r w:rsidRPr="00ED1D56">
        <w:rPr>
          <w:b/>
          <w:bCs/>
        </w:rPr>
        <w:t>««Парикмахерская №5»</w:t>
      </w:r>
    </w:p>
    <w:p w14:paraId="4C7A4202" w14:textId="77777777" w:rsidR="00AE4ED7" w:rsidRDefault="00AE4ED7" w:rsidP="00AE4ED7">
      <w:r w:rsidRPr="005D4C73">
        <w:t>Приложение позволяет клиентам просматривать услуги</w:t>
      </w:r>
      <w:r>
        <w:t>, фото работ и записываться онлайн</w:t>
      </w:r>
      <w:r w:rsidRPr="005D4C73">
        <w:t>.</w:t>
      </w:r>
    </w:p>
    <w:p w14:paraId="094324FD" w14:textId="77777777" w:rsidR="00AE4ED7" w:rsidRPr="008A7AAC" w:rsidRDefault="00AE4ED7" w:rsidP="00AE4ED7">
      <w:r w:rsidRPr="005D4C73">
        <w:t xml:space="preserve">Недостатки: невозможно увидеть свободные </w:t>
      </w:r>
      <w:r>
        <w:t>окна</w:t>
      </w:r>
      <w:r w:rsidRPr="005D4C73">
        <w:t xml:space="preserve"> в реальном времени, частые сбои при подтверждении записи</w:t>
      </w:r>
      <w:r>
        <w:t xml:space="preserve">, </w:t>
      </w:r>
      <w:r w:rsidRPr="00374BB8">
        <w:t>невозможность отменить или перенести запись без звонка администратору</w:t>
      </w:r>
      <w:r w:rsidRPr="005D4C73">
        <w:t>.</w:t>
      </w:r>
      <w:r w:rsidRPr="008A7AAC">
        <w:t xml:space="preserve"> </w:t>
      </w:r>
    </w:p>
    <w:p w14:paraId="6FEEC4B7" w14:textId="77777777" w:rsidR="00AE4ED7" w:rsidRPr="00933B80" w:rsidRDefault="00AE4ED7" w:rsidP="00AE4ED7">
      <w:pPr>
        <w:ind w:firstLine="709"/>
        <w:rPr>
          <w:lang w:val="en-US"/>
        </w:rPr>
      </w:pPr>
      <w:r w:rsidRPr="008A7AAC">
        <w:t>Ссылка</w:t>
      </w:r>
      <w:r w:rsidRPr="00933B80">
        <w:rPr>
          <w:lang w:val="en-US"/>
        </w:rPr>
        <w:t xml:space="preserve">: </w:t>
      </w:r>
      <w:hyperlink r:id="rId11" w:history="1">
        <w:r w:rsidRPr="00933B80">
          <w:rPr>
            <w:rStyle w:val="a6"/>
            <w:lang w:val="en-US"/>
          </w:rPr>
          <w:t>ttps://play.google.com/store/apps/details?id=ru.parikmaxerskaya.n5</w:t>
        </w:r>
      </w:hyperlink>
      <w:r w:rsidRPr="00933B80">
        <w:rPr>
          <w:lang w:val="en-US"/>
        </w:rPr>
        <w:tab/>
      </w:r>
    </w:p>
    <w:p w14:paraId="35FD9346" w14:textId="77777777" w:rsidR="00AE4ED7" w:rsidRPr="00434EDA" w:rsidRDefault="00AE4ED7" w:rsidP="00AE4ED7">
      <w:pPr>
        <w:ind w:firstLine="0"/>
        <w:jc w:val="center"/>
        <w:rPr>
          <w:rFonts w:cs="Times New Roman"/>
          <w:noProof/>
          <w:szCs w:val="24"/>
        </w:rPr>
      </w:pPr>
      <w:r w:rsidRPr="00ED1D56">
        <w:rPr>
          <w:rFonts w:cs="Times New Roman"/>
          <w:noProof/>
          <w:szCs w:val="24"/>
        </w:rPr>
        <w:drawing>
          <wp:inline distT="0" distB="0" distL="0" distR="0" wp14:anchorId="67A2B77B" wp14:editId="6865C76B">
            <wp:extent cx="6480175" cy="3187700"/>
            <wp:effectExtent l="7938" t="0" r="4762" b="4763"/>
            <wp:docPr id="1341679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9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017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A265" w14:textId="77777777" w:rsidR="00AE4ED7" w:rsidRPr="00ED1D56" w:rsidRDefault="00AE4ED7" w:rsidP="00AE4ED7">
      <w:pPr>
        <w:pStyle w:val="a9"/>
        <w:rPr>
          <w:noProof/>
        </w:rPr>
      </w:pPr>
      <w:r w:rsidRPr="00434EDA">
        <w:rPr>
          <w:noProof/>
        </w:rPr>
        <w:t xml:space="preserve">Рисунок 1 – </w:t>
      </w:r>
      <w:r>
        <w:rPr>
          <w:noProof/>
        </w:rPr>
        <w:t>Парикмахерская №5</w:t>
      </w:r>
      <w:bookmarkStart w:id="14" w:name="_Hlk210228708"/>
    </w:p>
    <w:bookmarkEnd w:id="14"/>
    <w:p w14:paraId="2BEDDED9" w14:textId="77777777" w:rsidR="00AE4ED7" w:rsidRDefault="00AE4ED7" w:rsidP="00AE4ED7">
      <w:pPr>
        <w:ind w:left="432" w:firstLine="0"/>
      </w:pPr>
    </w:p>
    <w:p w14:paraId="5F8B02B9" w14:textId="77777777" w:rsidR="00AE4ED7" w:rsidRPr="00623616" w:rsidRDefault="00AE4ED7" w:rsidP="00AE4ED7">
      <w:pPr>
        <w:rPr>
          <w:b/>
          <w:bCs/>
        </w:rPr>
      </w:pPr>
      <w:r w:rsidRPr="00623616">
        <w:rPr>
          <w:b/>
          <w:bCs/>
        </w:rPr>
        <w:lastRenderedPageBreak/>
        <w:t>BarberShop №1</w:t>
      </w:r>
    </w:p>
    <w:p w14:paraId="72F44F84" w14:textId="77777777" w:rsidR="00AE4ED7" w:rsidRDefault="00AE4ED7" w:rsidP="00AE4ED7">
      <w:r w:rsidRPr="00374BB8">
        <w:t>Официальное приложение сети барбершопов с функцией онлайн-записи и галереей работ мастеров.</w:t>
      </w:r>
    </w:p>
    <w:p w14:paraId="219B72C4" w14:textId="77777777" w:rsidR="00AE4ED7" w:rsidRDefault="00AE4ED7" w:rsidP="00AE4ED7">
      <w:r w:rsidRPr="00374BB8">
        <w:t>Недостатки: перегруженный интерфейс, медленная загрузка данных, невозможность отменить или перенести запись без звонка администратору.</w:t>
      </w:r>
    </w:p>
    <w:p w14:paraId="638E8DC3" w14:textId="77777777" w:rsidR="00AE4ED7" w:rsidRPr="0005244D" w:rsidRDefault="00AE4ED7" w:rsidP="00AE4ED7">
      <w:pPr>
        <w:jc w:val="left"/>
        <w:rPr>
          <w:color w:val="0000FF" w:themeColor="hyperlink"/>
          <w:u w:val="single"/>
        </w:rPr>
      </w:pPr>
      <w:r w:rsidRPr="009F7950">
        <w:t>Ссылка:</w:t>
      </w:r>
      <w:r>
        <w:t xml:space="preserve"> </w:t>
      </w:r>
      <w:hyperlink r:id="rId13" w:history="1">
        <w:r w:rsidRPr="00933B80">
          <w:rPr>
            <w:rStyle w:val="a6"/>
          </w:rPr>
          <w:t>https://play.google.com/store/apps/details?id=org.profsalon.clients.barbershop</w:t>
        </w:r>
      </w:hyperlink>
      <w:r>
        <w:tab/>
      </w:r>
      <w:r>
        <w:tab/>
      </w:r>
    </w:p>
    <w:p w14:paraId="6EE15365" w14:textId="77777777" w:rsidR="00AE4ED7" w:rsidRDefault="00AE4ED7" w:rsidP="00AE4ED7">
      <w:pPr>
        <w:ind w:firstLine="0"/>
        <w:jc w:val="center"/>
      </w:pPr>
      <w:r w:rsidRPr="00ED1D56">
        <w:rPr>
          <w:noProof/>
        </w:rPr>
        <w:drawing>
          <wp:inline distT="0" distB="0" distL="0" distR="0" wp14:anchorId="23A036A1" wp14:editId="545C8166">
            <wp:extent cx="6480175" cy="3154680"/>
            <wp:effectExtent l="5398" t="0" r="2222" b="2223"/>
            <wp:docPr id="34089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95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8017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3690" w14:textId="77777777" w:rsidR="00AE4ED7" w:rsidRPr="000C13A1" w:rsidRDefault="00AE4ED7" w:rsidP="00AE4ED7">
      <w:pPr>
        <w:pStyle w:val="a9"/>
        <w:rPr>
          <w:noProof/>
        </w:rPr>
      </w:pPr>
      <w:r w:rsidRPr="00434EDA">
        <w:rPr>
          <w:noProof/>
        </w:rPr>
        <w:t xml:space="preserve">Рисунок 2 – </w:t>
      </w:r>
      <w:r w:rsidRPr="000C13A1">
        <w:rPr>
          <w:noProof/>
          <w:lang w:val="en-US"/>
        </w:rPr>
        <w:t>BarberShop</w:t>
      </w:r>
      <w:r w:rsidRPr="00AE4ED7">
        <w:rPr>
          <w:noProof/>
        </w:rPr>
        <w:t xml:space="preserve"> </w:t>
      </w:r>
      <w:r w:rsidRPr="000C13A1">
        <w:t>№1</w:t>
      </w:r>
    </w:p>
    <w:p w14:paraId="74BF094D" w14:textId="77777777" w:rsidR="00AE4ED7" w:rsidRPr="00374BB8" w:rsidRDefault="00AE4ED7" w:rsidP="00AE4ED7">
      <w:pPr>
        <w:rPr>
          <w:b/>
          <w:bCs/>
        </w:rPr>
      </w:pPr>
      <w:bookmarkStart w:id="15" w:name="_Hlk210229133"/>
      <w:r>
        <w:rPr>
          <w:b/>
          <w:bCs/>
        </w:rPr>
        <w:lastRenderedPageBreak/>
        <w:t>Прядки в порядке</w:t>
      </w:r>
    </w:p>
    <w:bookmarkEnd w:id="15"/>
    <w:p w14:paraId="5FD4CAC1" w14:textId="77777777" w:rsidR="00AE4ED7" w:rsidRDefault="00AE4ED7" w:rsidP="00AE4ED7">
      <w:r w:rsidRPr="00374BB8">
        <w:t>Универсальный сервис записи для салонов красоты с CRM-панелью для администраторов.</w:t>
      </w:r>
    </w:p>
    <w:p w14:paraId="01732AA7" w14:textId="1D0AA3AE" w:rsidR="00AE4ED7" w:rsidRDefault="00AE4ED7" w:rsidP="00AE4ED7">
      <w:r w:rsidRPr="00374BB8">
        <w:t xml:space="preserve">Недостатки: </w:t>
      </w:r>
      <w:r>
        <w:t>о</w:t>
      </w:r>
      <w:r w:rsidRPr="00DE42A0">
        <w:t>тсутствует привязка услуги к конкретному мастеру</w:t>
      </w:r>
      <w:r>
        <w:t>.</w:t>
      </w:r>
    </w:p>
    <w:p w14:paraId="3A3808A8" w14:textId="77777777" w:rsidR="00AE4ED7" w:rsidRPr="009F7950" w:rsidRDefault="00AE4ED7" w:rsidP="00AE4ED7">
      <w:r>
        <w:t>Ссылка:</w:t>
      </w:r>
      <w:r w:rsidRPr="00933B80">
        <w:t xml:space="preserve"> </w:t>
      </w:r>
      <w:hyperlink r:id="rId15" w:history="1">
        <w:r w:rsidRPr="00933B80">
          <w:rPr>
            <w:rStyle w:val="a6"/>
          </w:rPr>
          <w:t>https://www.rustore.ru/catalog/app/com.beautyfranch.pryadki</w:t>
        </w:r>
      </w:hyperlink>
      <w:r>
        <w:tab/>
      </w:r>
    </w:p>
    <w:p w14:paraId="12B0F385" w14:textId="77777777" w:rsidR="00AE4ED7" w:rsidRDefault="00AE4ED7" w:rsidP="00AE4ED7">
      <w:pPr>
        <w:ind w:firstLine="0"/>
        <w:jc w:val="center"/>
        <w:rPr>
          <w:noProof/>
        </w:rPr>
      </w:pPr>
    </w:p>
    <w:p w14:paraId="297AF622" w14:textId="77777777" w:rsidR="00AE4ED7" w:rsidRDefault="00AE4ED7" w:rsidP="00AE4ED7">
      <w:pPr>
        <w:ind w:firstLine="0"/>
        <w:jc w:val="center"/>
      </w:pPr>
      <w:r>
        <w:rPr>
          <w:noProof/>
        </w:rPr>
        <w:drawing>
          <wp:inline distT="0" distB="0" distL="0" distR="0" wp14:anchorId="7BDD07C2" wp14:editId="697F9848">
            <wp:extent cx="3274317" cy="6667500"/>
            <wp:effectExtent l="0" t="0" r="2540" b="0"/>
            <wp:docPr id="627621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21476" name=""/>
                    <pic:cNvPicPr/>
                  </pic:nvPicPr>
                  <pic:blipFill rotWithShape="1">
                    <a:blip r:embed="rId16"/>
                    <a:srcRect t="3397" b="4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79" cy="668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2E65" w14:textId="77777777" w:rsidR="00AE4ED7" w:rsidRDefault="00AE4ED7" w:rsidP="00AE4ED7">
      <w:pPr>
        <w:pStyle w:val="a9"/>
      </w:pPr>
      <w:r>
        <w:rPr>
          <w:noProof/>
        </w:rPr>
        <w:t>Рисунок 3 – Прядки в порядке</w:t>
      </w:r>
    </w:p>
    <w:p w14:paraId="789DD3CC" w14:textId="77777777" w:rsidR="00AE4ED7" w:rsidRDefault="00AE4ED7" w:rsidP="00AE4ED7"/>
    <w:p w14:paraId="59D323BB" w14:textId="77777777" w:rsidR="00AE4ED7" w:rsidRDefault="00AE4ED7" w:rsidP="00AE4ED7">
      <w:r w:rsidRPr="00DE42A0">
        <w:lastRenderedPageBreak/>
        <w:t>В результате анализа рынка выявлено, что существующие решения страдают от недостаточной точности расписания, отсутствия двустороннего подтверждения записи, ограниченной гибкости в управлении сеансами и неспециализированной логики, не учитывающей особенности мужского груминга.</w:t>
      </w:r>
    </w:p>
    <w:p w14:paraId="140EA90F" w14:textId="77777777" w:rsidR="00AE4ED7" w:rsidRPr="00AE4ED7" w:rsidRDefault="00AE4ED7" w:rsidP="00AE4ED7">
      <w:r w:rsidRPr="00DE42A0">
        <w:t>Разрабатываемое приложение для Tribe будет сосредоточено на создании надёжной, синхронизированной и прозрачной системы онлайн-записи, полностью адаптированной под специфику барбершопа: с чёткой привязкой услуг к мастерам, актуальным расписанием в реальном времени и возможностью гибкого управления записями как клиентом, так и администратором.</w:t>
      </w:r>
    </w:p>
    <w:p w14:paraId="11785C0D" w14:textId="77777777" w:rsidR="00AE4ED7" w:rsidRDefault="00AE4ED7" w:rsidP="00AE4ED7">
      <w:pPr>
        <w:pStyle w:val="1"/>
      </w:pPr>
      <w:bookmarkStart w:id="16" w:name="_Toc210243296"/>
      <w:r>
        <w:lastRenderedPageBreak/>
        <w:t>Требования к результатам разработки</w:t>
      </w:r>
      <w:bookmarkEnd w:id="16"/>
    </w:p>
    <w:p w14:paraId="517009A8" w14:textId="77777777" w:rsidR="00AE4ED7" w:rsidRPr="00162415" w:rsidRDefault="00AE4ED7" w:rsidP="00AE4ED7">
      <w:r>
        <w:t>В данном разделе содержатся требования к результатам настоящей разработки.</w:t>
      </w:r>
    </w:p>
    <w:p w14:paraId="522F4EF1" w14:textId="77777777" w:rsidR="00AE4ED7" w:rsidRDefault="00AE4ED7" w:rsidP="00AE4ED7">
      <w:pPr>
        <w:pStyle w:val="2"/>
      </w:pPr>
      <w:bookmarkStart w:id="17" w:name="_Toc210243297"/>
      <w:r>
        <w:t>Требования к функциональным характеристикам</w:t>
      </w:r>
      <w:bookmarkEnd w:id="17"/>
    </w:p>
    <w:p w14:paraId="77AC9788" w14:textId="7BF45661" w:rsidR="00FF5057" w:rsidRPr="00BB6BA4" w:rsidRDefault="00AE4ED7" w:rsidP="00AE4ED7">
      <w:r>
        <w:t>Требования к функциональным характеристикам мобильного приложения для барбершопа</w:t>
      </w:r>
    </w:p>
    <w:p w14:paraId="0AD35371" w14:textId="00762E62" w:rsidR="001764A0" w:rsidRDefault="00FF5057" w:rsidP="00624F4D">
      <w:pPr>
        <w:pStyle w:val="a4"/>
        <w:numPr>
          <w:ilvl w:val="0"/>
          <w:numId w:val="11"/>
        </w:numPr>
        <w:ind w:left="0" w:firstLine="851"/>
      </w:pPr>
      <w:r>
        <w:t>р</w:t>
      </w:r>
      <w:r w:rsidRPr="00FF5057">
        <w:t>егистрация и авторизация</w:t>
      </w:r>
      <w:r w:rsidR="001764A0">
        <w:t>;</w:t>
      </w:r>
    </w:p>
    <w:p w14:paraId="22DC4A16" w14:textId="6861FD8A" w:rsidR="001764A0" w:rsidRDefault="00FF5057" w:rsidP="00624F4D">
      <w:pPr>
        <w:pStyle w:val="a4"/>
        <w:numPr>
          <w:ilvl w:val="0"/>
          <w:numId w:val="11"/>
        </w:numPr>
        <w:ind w:left="0" w:firstLine="851"/>
      </w:pPr>
      <w:r>
        <w:t>п</w:t>
      </w:r>
      <w:r w:rsidRPr="00FF5057">
        <w:t>росмотр информации о барбершоп</w:t>
      </w:r>
      <w:r>
        <w:t>е</w:t>
      </w:r>
      <w:r w:rsidR="001764A0">
        <w:t>;</w:t>
      </w:r>
    </w:p>
    <w:p w14:paraId="23F1B2DC" w14:textId="4788A555" w:rsidR="001764A0" w:rsidRDefault="00FF5057" w:rsidP="00624F4D">
      <w:pPr>
        <w:pStyle w:val="a4"/>
        <w:numPr>
          <w:ilvl w:val="0"/>
          <w:numId w:val="11"/>
        </w:numPr>
        <w:ind w:left="0" w:firstLine="851"/>
      </w:pPr>
      <w:r>
        <w:t>п</w:t>
      </w:r>
      <w:r w:rsidRPr="00FF5057">
        <w:t>росмотр профилей мастеров</w:t>
      </w:r>
      <w:r w:rsidR="001764A0">
        <w:t>;</w:t>
      </w:r>
    </w:p>
    <w:p w14:paraId="34F36206" w14:textId="35E1E117" w:rsidR="005641C2" w:rsidRPr="00FF5057" w:rsidRDefault="00FF5057" w:rsidP="00624F4D">
      <w:pPr>
        <w:pStyle w:val="a4"/>
        <w:numPr>
          <w:ilvl w:val="0"/>
          <w:numId w:val="11"/>
        </w:numPr>
        <w:ind w:left="0" w:firstLine="851"/>
      </w:pPr>
      <w:r>
        <w:t>о</w:t>
      </w:r>
      <w:r w:rsidRPr="00FF5057">
        <w:t>нлайн-запись</w:t>
      </w:r>
      <w:r>
        <w:rPr>
          <w:lang w:val="en-US"/>
        </w:rPr>
        <w:t>;</w:t>
      </w:r>
    </w:p>
    <w:p w14:paraId="3C56B932" w14:textId="66C52A25" w:rsidR="00FF5057" w:rsidRPr="00FF5057" w:rsidRDefault="00FF5057" w:rsidP="00624F4D">
      <w:pPr>
        <w:pStyle w:val="a4"/>
        <w:numPr>
          <w:ilvl w:val="0"/>
          <w:numId w:val="11"/>
        </w:numPr>
        <w:ind w:left="0" w:firstLine="851"/>
      </w:pPr>
      <w:r>
        <w:t>у</w:t>
      </w:r>
      <w:r w:rsidRPr="00FF5057">
        <w:t>правление записями</w:t>
      </w:r>
      <w:r>
        <w:rPr>
          <w:lang w:val="en-US"/>
        </w:rPr>
        <w:t>;</w:t>
      </w:r>
    </w:p>
    <w:p w14:paraId="00949686" w14:textId="77777777" w:rsidR="00624F4D" w:rsidRDefault="00FF5057" w:rsidP="00624F4D">
      <w:pPr>
        <w:pStyle w:val="a4"/>
        <w:numPr>
          <w:ilvl w:val="0"/>
          <w:numId w:val="11"/>
        </w:numPr>
        <w:ind w:left="0" w:firstLine="851"/>
      </w:pPr>
      <w:r>
        <w:t>у</w:t>
      </w:r>
      <w:r w:rsidRPr="00FF5057">
        <w:t>ведомления</w:t>
      </w:r>
      <w:r>
        <w:rPr>
          <w:lang w:val="en-US"/>
        </w:rPr>
        <w:t>.</w:t>
      </w:r>
    </w:p>
    <w:p w14:paraId="28671C09" w14:textId="45ABD2C2" w:rsidR="00FF5057" w:rsidRPr="00624F4D" w:rsidRDefault="00FF5057" w:rsidP="00624F4D">
      <w:pPr>
        <w:pStyle w:val="a4"/>
        <w:ind w:left="851"/>
        <w:rPr>
          <w:lang w:val="en-US"/>
        </w:rPr>
      </w:pPr>
      <w:r>
        <w:t>Для мастеров</w:t>
      </w:r>
      <w:r w:rsidR="00624F4D">
        <w:rPr>
          <w:lang w:val="en-US"/>
        </w:rPr>
        <w:t>:</w:t>
      </w:r>
    </w:p>
    <w:p w14:paraId="28065FE1" w14:textId="209FAB39" w:rsidR="00FF5057" w:rsidRDefault="00624F4D" w:rsidP="00624F4D">
      <w:pPr>
        <w:pStyle w:val="a4"/>
        <w:numPr>
          <w:ilvl w:val="0"/>
          <w:numId w:val="11"/>
        </w:numPr>
        <w:ind w:left="0" w:firstLine="851"/>
      </w:pPr>
      <w:r>
        <w:t>л</w:t>
      </w:r>
      <w:r w:rsidRPr="00624F4D">
        <w:t>ичный кабинет</w:t>
      </w:r>
      <w:r>
        <w:rPr>
          <w:lang w:val="en-US"/>
        </w:rPr>
        <w:t>;</w:t>
      </w:r>
    </w:p>
    <w:p w14:paraId="00C83D07" w14:textId="313655DB" w:rsidR="00624F4D" w:rsidRDefault="00624F4D" w:rsidP="00624F4D">
      <w:pPr>
        <w:pStyle w:val="a4"/>
        <w:numPr>
          <w:ilvl w:val="0"/>
          <w:numId w:val="11"/>
        </w:numPr>
        <w:ind w:left="0" w:firstLine="851"/>
      </w:pPr>
      <w:r>
        <w:t>у</w:t>
      </w:r>
      <w:r w:rsidRPr="00624F4D">
        <w:t>правление доступностью</w:t>
      </w:r>
      <w:r>
        <w:t>.</w:t>
      </w:r>
    </w:p>
    <w:p w14:paraId="3124F180" w14:textId="1C2C8BE9" w:rsidR="00624F4D" w:rsidRPr="000C13A1" w:rsidRDefault="00624F4D" w:rsidP="00624F4D">
      <w:pPr>
        <w:pStyle w:val="a4"/>
        <w:ind w:left="851"/>
      </w:pPr>
      <w:r>
        <w:t>Для администраторов</w:t>
      </w:r>
      <w:r w:rsidR="000C13A1">
        <w:rPr>
          <w:lang w:val="en-US"/>
        </w:rPr>
        <w:t>:</w:t>
      </w:r>
    </w:p>
    <w:p w14:paraId="78512DC0" w14:textId="46190106" w:rsidR="00624F4D" w:rsidRDefault="00624F4D" w:rsidP="00624F4D">
      <w:pPr>
        <w:pStyle w:val="a4"/>
        <w:numPr>
          <w:ilvl w:val="0"/>
          <w:numId w:val="11"/>
        </w:numPr>
        <w:ind w:left="0" w:firstLine="851"/>
      </w:pPr>
      <w:r>
        <w:t>у</w:t>
      </w:r>
      <w:r w:rsidRPr="00624F4D">
        <w:t>правление услугами</w:t>
      </w:r>
      <w:r w:rsidR="000C13A1">
        <w:rPr>
          <w:lang w:val="en-US"/>
        </w:rPr>
        <w:t>;</w:t>
      </w:r>
    </w:p>
    <w:p w14:paraId="41C32B4B" w14:textId="48492928" w:rsidR="00624F4D" w:rsidRDefault="00624F4D" w:rsidP="00624F4D">
      <w:pPr>
        <w:pStyle w:val="a4"/>
        <w:numPr>
          <w:ilvl w:val="0"/>
          <w:numId w:val="11"/>
        </w:numPr>
        <w:ind w:left="0" w:firstLine="851"/>
      </w:pPr>
      <w:r>
        <w:t>у</w:t>
      </w:r>
      <w:r w:rsidRPr="00624F4D">
        <w:t>правление расписанием</w:t>
      </w:r>
      <w:r w:rsidR="000C13A1">
        <w:rPr>
          <w:lang w:val="en-US"/>
        </w:rPr>
        <w:t>;</w:t>
      </w:r>
    </w:p>
    <w:p w14:paraId="72C8B66B" w14:textId="39BCC58A" w:rsidR="00624F4D" w:rsidRPr="00624F4D" w:rsidRDefault="00624F4D" w:rsidP="00624F4D">
      <w:pPr>
        <w:pStyle w:val="a4"/>
        <w:numPr>
          <w:ilvl w:val="0"/>
          <w:numId w:val="11"/>
        </w:numPr>
        <w:ind w:left="0" w:firstLine="851"/>
      </w:pPr>
      <w:r>
        <w:t>м</w:t>
      </w:r>
      <w:r w:rsidRPr="00624F4D">
        <w:t>одерация отзывов</w:t>
      </w:r>
      <w:r w:rsidR="000C13A1">
        <w:t>.</w:t>
      </w:r>
    </w:p>
    <w:p w14:paraId="1B168C65" w14:textId="49B1616D" w:rsidR="009730DA" w:rsidRDefault="009730DA" w:rsidP="009730DA">
      <w:pPr>
        <w:pStyle w:val="2"/>
      </w:pPr>
      <w:bookmarkStart w:id="18" w:name="_Toc210243302"/>
      <w:r>
        <w:t>Требования к показателям назначения</w:t>
      </w:r>
      <w:bookmarkEnd w:id="18"/>
    </w:p>
    <w:p w14:paraId="147D703D" w14:textId="1EC48075" w:rsidR="00850E6D" w:rsidRDefault="00850E6D" w:rsidP="00850E6D">
      <w:r>
        <w:t>Результат разработки должен соответствовать следующим показателям:</w:t>
      </w:r>
    </w:p>
    <w:p w14:paraId="09185B1E" w14:textId="69B907AB" w:rsidR="00850E6D" w:rsidRPr="000E12DD" w:rsidRDefault="000E12DD" w:rsidP="002D5B89">
      <w:pPr>
        <w:pStyle w:val="a4"/>
        <w:numPr>
          <w:ilvl w:val="0"/>
          <w:numId w:val="7"/>
        </w:numPr>
        <w:ind w:left="0" w:firstLine="851"/>
      </w:pPr>
      <w:r w:rsidRPr="000E12DD">
        <w:t>р</w:t>
      </w:r>
      <w:r w:rsidR="00850E6D" w:rsidRPr="000E12DD">
        <w:t>азмер окна программы не менее 700 на 400 пикселей;</w:t>
      </w:r>
    </w:p>
    <w:p w14:paraId="7DC5C6C6" w14:textId="09D27EF8" w:rsidR="00850E6D" w:rsidRPr="000E12DD" w:rsidRDefault="005641C2" w:rsidP="002D5B89">
      <w:pPr>
        <w:pStyle w:val="a4"/>
        <w:numPr>
          <w:ilvl w:val="0"/>
          <w:numId w:val="7"/>
        </w:numPr>
        <w:ind w:left="0" w:firstLine="851"/>
      </w:pPr>
      <w:r>
        <w:t>с</w:t>
      </w:r>
      <w:r w:rsidRPr="005641C2">
        <w:t>истема должна поддерживать одновременную работу не менее чем с тремя ролевыми моделями пользователей: Администратор, Аналитик</w:t>
      </w:r>
      <w:r w:rsidR="001764A0">
        <w:t>/</w:t>
      </w:r>
      <w:r w:rsidRPr="005641C2">
        <w:t xml:space="preserve">Модератор) и </w:t>
      </w:r>
      <w:r w:rsidR="00DF2473">
        <w:t>Пользователь</w:t>
      </w:r>
      <w:r w:rsidR="00850E6D" w:rsidRPr="000E12DD">
        <w:t>;</w:t>
      </w:r>
    </w:p>
    <w:p w14:paraId="14BF0F03" w14:textId="55309ADF" w:rsidR="00850E6D" w:rsidRPr="003262CD" w:rsidRDefault="005641C2" w:rsidP="002D5B89">
      <w:pPr>
        <w:pStyle w:val="a4"/>
        <w:numPr>
          <w:ilvl w:val="0"/>
          <w:numId w:val="7"/>
        </w:numPr>
        <w:ind w:left="0" w:firstLine="851"/>
      </w:pPr>
      <w:r w:rsidRPr="005641C2">
        <w:t xml:space="preserve">Должны быть разработаны следующие ключевые экраны (окна) интерфейса: Главный дашборд, окно управления спортсменами и командами, окно управления медиаисточниками, окно просмотра и модерации упоминаний, окно рейтингов, окно аналитики и отчетов, окно авторизации. </w:t>
      </w:r>
    </w:p>
    <w:p w14:paraId="3B4BC2A3" w14:textId="6B77D3C2" w:rsidR="000E06F3" w:rsidRDefault="000E06F3" w:rsidP="000E06F3">
      <w:pPr>
        <w:pStyle w:val="2"/>
      </w:pPr>
      <w:bookmarkStart w:id="19" w:name="_Toc210243303"/>
      <w:r>
        <w:t>Требования к технологическому стеку</w:t>
      </w:r>
      <w:bookmarkEnd w:id="19"/>
    </w:p>
    <w:p w14:paraId="300A6F36" w14:textId="1B59491B" w:rsidR="00AE4ED7" w:rsidRPr="008F1FF7" w:rsidRDefault="00AE4ED7" w:rsidP="00AE4ED7">
      <w:bookmarkStart w:id="20" w:name="_Toc210243304"/>
      <w:r w:rsidRPr="0096055F">
        <w:t>Разработка мобильного приложения осуществляется с использованием фреймворка Flutter и языка программирования Dart. В качестве среды разработки (IDE) применяются Visual Studio Code с поддержкой Flutter и Dart. Система управления базами данных на стороне сервера — MySQL.</w:t>
      </w:r>
    </w:p>
    <w:p w14:paraId="1606B6FA" w14:textId="29D052E6" w:rsidR="006B2233" w:rsidRPr="00862162" w:rsidRDefault="00AA50F6" w:rsidP="004F4452">
      <w:pPr>
        <w:pStyle w:val="2"/>
      </w:pPr>
      <w:r w:rsidRPr="00862162">
        <w:lastRenderedPageBreak/>
        <w:t>Требования к пользовательскому интерфейсу</w:t>
      </w:r>
      <w:bookmarkEnd w:id="20"/>
    </w:p>
    <w:p w14:paraId="25486EA4" w14:textId="77777777" w:rsidR="00BB6BA4" w:rsidRDefault="00BB6BA4" w:rsidP="00BB6BA4">
      <w:bookmarkStart w:id="21" w:name="_Hlk180577381"/>
      <w:r>
        <w:t>Пользовательский интерфейс должен соответствовать требованиям, представленном в данном разделе.</w:t>
      </w:r>
    </w:p>
    <w:p w14:paraId="66C953FB" w14:textId="05CDF490" w:rsidR="00BB6BA4" w:rsidRDefault="00BB6BA4" w:rsidP="00BB6BA4">
      <w:r>
        <w:t xml:space="preserve">Прототип экранной формы окна авторизации представлен на рисунке 4. </w:t>
      </w:r>
    </w:p>
    <w:p w14:paraId="54A7AC2F" w14:textId="77777777" w:rsidR="00BB6BA4" w:rsidRDefault="00BB6BA4" w:rsidP="00BB6BA4">
      <w:pPr>
        <w:ind w:firstLine="0"/>
        <w:jc w:val="center"/>
        <w:rPr>
          <w:lang w:val="en-US"/>
        </w:rPr>
      </w:pPr>
      <w:r w:rsidRPr="002F1F10">
        <w:rPr>
          <w:noProof/>
          <w:lang w:val="en-US"/>
        </w:rPr>
        <w:drawing>
          <wp:inline distT="0" distB="0" distL="0" distR="0" wp14:anchorId="3C2FD835" wp14:editId="1286498A">
            <wp:extent cx="2096123" cy="3918585"/>
            <wp:effectExtent l="0" t="0" r="0" b="5715"/>
            <wp:docPr id="1552014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144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2067" cy="39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6569" w14:textId="0E2C4256" w:rsidR="00BB6BA4" w:rsidRDefault="00BB6BA4" w:rsidP="00BB6BA4">
      <w:pPr>
        <w:pStyle w:val="a9"/>
        <w:rPr>
          <w:noProof/>
        </w:rPr>
      </w:pPr>
      <w:r>
        <w:rPr>
          <w:noProof/>
        </w:rPr>
        <w:t>Рисунок 4 – Прототип окна авторизации</w:t>
      </w:r>
    </w:p>
    <w:p w14:paraId="7B903AEB" w14:textId="77777777" w:rsidR="00BB6BA4" w:rsidRDefault="00BB6BA4" w:rsidP="00BB6BA4"/>
    <w:p w14:paraId="6731380A" w14:textId="28F4F49B" w:rsidR="00BB6BA4" w:rsidRDefault="00BB6BA4" w:rsidP="00BB6BA4">
      <w:r>
        <w:t>На рисунке 4 изображен прототип окна авторизации. В центре находятся две кнопки «Войти» и «Зарегистрироваться». При нажатии на кнопку «Зарегистрироваться» должно открываться окно создания новой учетной записи (см. рис 5).</w:t>
      </w:r>
    </w:p>
    <w:p w14:paraId="663FBC69" w14:textId="0FF3AB3F" w:rsidR="00BB6BA4" w:rsidRDefault="00BB6BA4" w:rsidP="00BB6BA4">
      <w:pPr>
        <w:jc w:val="center"/>
      </w:pPr>
      <w:r w:rsidRPr="00757391">
        <w:rPr>
          <w:noProof/>
        </w:rPr>
        <w:lastRenderedPageBreak/>
        <w:t xml:space="preserve"> </w:t>
      </w:r>
      <w:r w:rsidRPr="00BB6BA4">
        <w:rPr>
          <w:noProof/>
        </w:rPr>
        <w:drawing>
          <wp:inline distT="0" distB="0" distL="0" distR="0" wp14:anchorId="11FD3847" wp14:editId="23318173">
            <wp:extent cx="2175510" cy="4110780"/>
            <wp:effectExtent l="0" t="0" r="0" b="4445"/>
            <wp:docPr id="175368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56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6809" cy="41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EDC0" w14:textId="147E6A0E" w:rsidR="00BB6BA4" w:rsidRDefault="00BB6BA4" w:rsidP="00BB6BA4">
      <w:pPr>
        <w:jc w:val="center"/>
      </w:pPr>
      <w:r>
        <w:t>Рисунок 5 – Прототип окна создания новой учетной записи</w:t>
      </w:r>
    </w:p>
    <w:p w14:paraId="6C52F891" w14:textId="03329C51" w:rsidR="00BB6BA4" w:rsidRDefault="00BB6BA4" w:rsidP="00BB6BA4">
      <w:r>
        <w:t>Прототип экранной формы окна входа показан на рисунке 6.</w:t>
      </w:r>
    </w:p>
    <w:p w14:paraId="4616B55B" w14:textId="77777777" w:rsidR="00BB6BA4" w:rsidRPr="00757391" w:rsidRDefault="00BB6BA4" w:rsidP="00BB6BA4">
      <w:pPr>
        <w:ind w:firstLine="0"/>
        <w:jc w:val="center"/>
      </w:pPr>
      <w:r w:rsidRPr="00B56A53">
        <w:rPr>
          <w:noProof/>
        </w:rPr>
        <w:drawing>
          <wp:inline distT="0" distB="0" distL="0" distR="0" wp14:anchorId="1FA23C82" wp14:editId="5B6DB4C5">
            <wp:extent cx="2194560" cy="4133217"/>
            <wp:effectExtent l="0" t="0" r="0" b="635"/>
            <wp:docPr id="38888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85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257" cy="4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4670" w14:textId="3109626D" w:rsidR="00BB6BA4" w:rsidRDefault="00BB6BA4" w:rsidP="00BB6BA4">
      <w:pPr>
        <w:pStyle w:val="a9"/>
        <w:rPr>
          <w:noProof/>
        </w:rPr>
      </w:pPr>
      <w:r>
        <w:rPr>
          <w:noProof/>
        </w:rPr>
        <w:t>Рисунок 6 – Прототип окна входа</w:t>
      </w:r>
    </w:p>
    <w:p w14:paraId="39F3237C" w14:textId="0064C77C" w:rsidR="00BB6BA4" w:rsidRDefault="00BB6BA4" w:rsidP="00BB6BA4">
      <w:r>
        <w:lastRenderedPageBreak/>
        <w:t>При нажатии на кнопку «Забыли пароль</w:t>
      </w:r>
      <w:r w:rsidRPr="00B56A53">
        <w:t>?</w:t>
      </w:r>
      <w:r>
        <w:t xml:space="preserve">» должно открываться окно с полем ввода адреса электронной почты, на которую должно придти </w:t>
      </w:r>
      <w:r>
        <w:rPr>
          <w:lang w:val="en-US"/>
        </w:rPr>
        <w:t>sms</w:t>
      </w:r>
      <w:r w:rsidRPr="00B56A53">
        <w:t xml:space="preserve"> </w:t>
      </w:r>
      <w:r>
        <w:t>с кодом. После ввода этого кода необходимо ввести новый пароль.</w:t>
      </w:r>
    </w:p>
    <w:p w14:paraId="3FA51BFF" w14:textId="753FD832" w:rsidR="00BB6BA4" w:rsidRPr="00B56A53" w:rsidRDefault="00BB6BA4" w:rsidP="00BB6BA4">
      <w:r>
        <w:t>Прототипы экранных форм для клиента представлены на рисунках 7-</w:t>
      </w:r>
      <w:r w:rsidR="003B355C">
        <w:t>10</w:t>
      </w:r>
      <w:r>
        <w:t>.</w:t>
      </w:r>
    </w:p>
    <w:p w14:paraId="52F5DE29" w14:textId="59EB2969" w:rsidR="00916A74" w:rsidRDefault="005B13EA" w:rsidP="00434EDA">
      <w:pPr>
        <w:tabs>
          <w:tab w:val="left" w:pos="0"/>
        </w:tabs>
        <w:ind w:firstLine="0"/>
        <w:jc w:val="center"/>
      </w:pPr>
      <w:r w:rsidRPr="005B13EA">
        <w:rPr>
          <w:noProof/>
        </w:rPr>
        <w:drawing>
          <wp:inline distT="0" distB="0" distL="0" distR="0" wp14:anchorId="2DA08241" wp14:editId="587897AF">
            <wp:extent cx="2211014" cy="4055746"/>
            <wp:effectExtent l="0" t="0" r="0" b="1905"/>
            <wp:docPr id="346013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3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4867" cy="406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E5BF" w14:textId="6B438F88" w:rsidR="00916A74" w:rsidRDefault="00916A74" w:rsidP="007B528E">
      <w:pPr>
        <w:pStyle w:val="a9"/>
        <w:rPr>
          <w:noProof/>
        </w:rPr>
      </w:pPr>
      <w:r>
        <w:rPr>
          <w:noProof/>
        </w:rPr>
        <w:t xml:space="preserve">Рисунок </w:t>
      </w:r>
      <w:r w:rsidR="00A635F7">
        <w:rPr>
          <w:noProof/>
        </w:rPr>
        <w:t>7</w:t>
      </w:r>
      <w:r>
        <w:rPr>
          <w:noProof/>
        </w:rPr>
        <w:t xml:space="preserve"> – </w:t>
      </w:r>
      <w:r w:rsidR="00CB0CE7">
        <w:t xml:space="preserve">Прототип экранной формы окна </w:t>
      </w:r>
      <w:r w:rsidR="00BB6BA4">
        <w:t>профиля клиента</w:t>
      </w:r>
    </w:p>
    <w:p w14:paraId="11873405" w14:textId="6D395B05" w:rsidR="00916A74" w:rsidRDefault="003B355C" w:rsidP="00BB233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65CEB8" wp14:editId="54FF67F1">
            <wp:extent cx="1951078" cy="3703320"/>
            <wp:effectExtent l="0" t="0" r="0" b="0"/>
            <wp:docPr id="447035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35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6253" cy="37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4085" w14:textId="44C505E6" w:rsidR="00916A74" w:rsidRDefault="00916A74" w:rsidP="007B528E">
      <w:pPr>
        <w:pStyle w:val="a9"/>
        <w:rPr>
          <w:noProof/>
        </w:rPr>
      </w:pPr>
      <w:r>
        <w:rPr>
          <w:noProof/>
        </w:rPr>
        <w:t xml:space="preserve">Рисунок </w:t>
      </w:r>
      <w:r w:rsidR="00A635F7">
        <w:rPr>
          <w:noProof/>
        </w:rPr>
        <w:t>8</w:t>
      </w:r>
      <w:r w:rsidR="00D02534">
        <w:rPr>
          <w:noProof/>
        </w:rPr>
        <w:t xml:space="preserve"> – </w:t>
      </w:r>
      <w:r w:rsidR="00CB0CE7">
        <w:t xml:space="preserve">Прототип экранной формы окна </w:t>
      </w:r>
      <w:r w:rsidR="00BB6BA4">
        <w:t>выбора мастера</w:t>
      </w:r>
    </w:p>
    <w:p w14:paraId="777349F2" w14:textId="41754748" w:rsidR="005B13EA" w:rsidRDefault="005B13EA" w:rsidP="005B13EA">
      <w:pPr>
        <w:ind w:firstLine="0"/>
        <w:jc w:val="center"/>
      </w:pPr>
      <w:bookmarkStart w:id="22" w:name="_Toc210243305"/>
      <w:bookmarkEnd w:id="21"/>
      <w:r w:rsidRPr="005B13EA">
        <w:rPr>
          <w:noProof/>
        </w:rPr>
        <w:drawing>
          <wp:inline distT="0" distB="0" distL="0" distR="0" wp14:anchorId="4B3C743D" wp14:editId="73093BEB">
            <wp:extent cx="2272649" cy="4097654"/>
            <wp:effectExtent l="0" t="0" r="0" b="0"/>
            <wp:docPr id="1531040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407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6361" cy="41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26A" w14:textId="0AAF3642" w:rsidR="005B13EA" w:rsidRDefault="005B13EA" w:rsidP="005B13EA">
      <w:pPr>
        <w:pStyle w:val="a9"/>
      </w:pPr>
      <w:r>
        <w:rPr>
          <w:noProof/>
        </w:rPr>
        <w:t xml:space="preserve">Рисунок 9 – </w:t>
      </w:r>
      <w:r>
        <w:t xml:space="preserve">Прототип экранной формы окна </w:t>
      </w:r>
      <w:r w:rsidR="00BB6BA4">
        <w:t>выбора услуги</w:t>
      </w:r>
    </w:p>
    <w:p w14:paraId="33EB141F" w14:textId="7D3C0A2F" w:rsidR="005B13EA" w:rsidRDefault="005B13EA" w:rsidP="005B13EA">
      <w:pPr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035FA005" wp14:editId="2279472C">
            <wp:extent cx="1932206" cy="3322320"/>
            <wp:effectExtent l="0" t="0" r="0" b="0"/>
            <wp:docPr id="1101955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55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7926" cy="33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B9B2" w14:textId="2DE2DC23" w:rsidR="005B13EA" w:rsidRDefault="005B13EA" w:rsidP="005B13EA">
      <w:pPr>
        <w:pStyle w:val="a9"/>
      </w:pPr>
      <w:r>
        <w:rPr>
          <w:noProof/>
        </w:rPr>
        <w:t xml:space="preserve">Рисунок 10 – </w:t>
      </w:r>
      <w:r>
        <w:t xml:space="preserve">Прототип экранной формы окна </w:t>
      </w:r>
      <w:r w:rsidR="003B355C">
        <w:t>записи</w:t>
      </w:r>
    </w:p>
    <w:p w14:paraId="1D4E7999" w14:textId="35001B73" w:rsidR="005B13EA" w:rsidRDefault="003B355C" w:rsidP="003B355C">
      <w:r>
        <w:t>Прототипы экранных форм для мастера представлены на рисунках 11-14.</w:t>
      </w:r>
    </w:p>
    <w:p w14:paraId="0BFF0179" w14:textId="3700BD22" w:rsidR="005B13EA" w:rsidRDefault="005B13EA" w:rsidP="005B13EA">
      <w:pPr>
        <w:ind w:firstLine="0"/>
        <w:jc w:val="center"/>
      </w:pPr>
      <w:r w:rsidRPr="005B13EA">
        <w:rPr>
          <w:noProof/>
        </w:rPr>
        <w:drawing>
          <wp:inline distT="0" distB="0" distL="0" distR="0" wp14:anchorId="3264A3BC" wp14:editId="35B1E55B">
            <wp:extent cx="2004942" cy="3632836"/>
            <wp:effectExtent l="0" t="0" r="0" b="5715"/>
            <wp:docPr id="146928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865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6702" cy="36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83C" w14:textId="72850056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1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просмотра записей</w:t>
      </w:r>
    </w:p>
    <w:p w14:paraId="57591AC6" w14:textId="6733557B" w:rsidR="005B13EA" w:rsidRDefault="005B13EA" w:rsidP="005B13EA">
      <w:pPr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376341F3" wp14:editId="0EB29171">
            <wp:extent cx="2150776" cy="3695700"/>
            <wp:effectExtent l="0" t="0" r="1905" b="0"/>
            <wp:docPr id="98595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59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2852" cy="369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F4C6" w14:textId="349E78F1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2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просмотра конкретной записи</w:t>
      </w:r>
    </w:p>
    <w:p w14:paraId="5479FBB3" w14:textId="61A2B7E9" w:rsidR="005B13EA" w:rsidRDefault="005B13EA" w:rsidP="005B13EA">
      <w:pPr>
        <w:ind w:firstLine="0"/>
        <w:jc w:val="center"/>
      </w:pPr>
      <w:r w:rsidRPr="005B13EA">
        <w:rPr>
          <w:noProof/>
        </w:rPr>
        <w:drawing>
          <wp:inline distT="0" distB="0" distL="0" distR="0" wp14:anchorId="3A764674" wp14:editId="019BEFA6">
            <wp:extent cx="2163900" cy="3705225"/>
            <wp:effectExtent l="0" t="0" r="8255" b="0"/>
            <wp:docPr id="130982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22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7213" cy="371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6B2" w14:textId="0E67E3A1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3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«Работы»</w:t>
      </w:r>
    </w:p>
    <w:p w14:paraId="47FC58F3" w14:textId="16F3DF2A" w:rsidR="005B13EA" w:rsidRDefault="005B13EA" w:rsidP="005B13EA">
      <w:pPr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24C50748" wp14:editId="34FD0C70">
            <wp:extent cx="2127030" cy="3630930"/>
            <wp:effectExtent l="0" t="0" r="6985" b="7620"/>
            <wp:docPr id="24179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91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2774" cy="36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2B7C" w14:textId="095A0734" w:rsidR="005B13EA" w:rsidRDefault="005B13EA" w:rsidP="005B13EA">
      <w:pPr>
        <w:pStyle w:val="a9"/>
      </w:pPr>
      <w:r>
        <w:rPr>
          <w:noProof/>
        </w:rPr>
        <w:t>Рисунок 1</w:t>
      </w:r>
      <w:r w:rsidR="003B355C">
        <w:rPr>
          <w:noProof/>
        </w:rPr>
        <w:t>4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«Услуги»</w:t>
      </w:r>
    </w:p>
    <w:p w14:paraId="054EBEFC" w14:textId="059EAB7E" w:rsidR="003B355C" w:rsidRPr="003B355C" w:rsidRDefault="003B355C" w:rsidP="003B355C">
      <w:r>
        <w:t>Прототипы экранных форм для администратора представлены на рисунках 15-18.</w:t>
      </w:r>
    </w:p>
    <w:p w14:paraId="58534B2C" w14:textId="61EB742E" w:rsidR="005B13EA" w:rsidRDefault="005B13EA" w:rsidP="005B13EA">
      <w:pPr>
        <w:ind w:firstLine="0"/>
        <w:jc w:val="center"/>
      </w:pPr>
      <w:r w:rsidRPr="005B13EA">
        <w:rPr>
          <w:noProof/>
        </w:rPr>
        <w:drawing>
          <wp:inline distT="0" distB="0" distL="0" distR="0" wp14:anchorId="20D503F8" wp14:editId="2AC33A3F">
            <wp:extent cx="2617470" cy="4140865"/>
            <wp:effectExtent l="0" t="0" r="0" b="0"/>
            <wp:docPr id="136585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53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8823" cy="41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B16D" w14:textId="0C5B1ED8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5</w:t>
      </w:r>
      <w:r>
        <w:rPr>
          <w:noProof/>
        </w:rPr>
        <w:t xml:space="preserve"> – </w:t>
      </w:r>
      <w:r>
        <w:t>Прототип экранной формы окна</w:t>
      </w:r>
      <w:r w:rsidR="003B355C">
        <w:t xml:space="preserve"> графика записей клиентов</w:t>
      </w:r>
    </w:p>
    <w:p w14:paraId="5CF40958" w14:textId="012D1E69" w:rsidR="005B13EA" w:rsidRDefault="005B13EA" w:rsidP="005B13EA">
      <w:pPr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3AF4643B" wp14:editId="15AD1C06">
            <wp:extent cx="2511634" cy="3836670"/>
            <wp:effectExtent l="0" t="0" r="3175" b="0"/>
            <wp:docPr id="213973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33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3445" cy="38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4AEA" w14:textId="48093153" w:rsidR="005B13EA" w:rsidRDefault="005B13EA" w:rsidP="005B13EA">
      <w:pPr>
        <w:pStyle w:val="a9"/>
        <w:rPr>
          <w:noProof/>
        </w:rPr>
      </w:pPr>
      <w:r>
        <w:rPr>
          <w:noProof/>
        </w:rPr>
        <w:t>Рисунок 1</w:t>
      </w:r>
      <w:r w:rsidR="003B355C">
        <w:rPr>
          <w:noProof/>
        </w:rPr>
        <w:t>6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просмотра записи (у администратора)</w:t>
      </w:r>
    </w:p>
    <w:p w14:paraId="0650331A" w14:textId="706C280D" w:rsidR="005B13EA" w:rsidRDefault="005B13EA" w:rsidP="005B13EA">
      <w:pPr>
        <w:ind w:firstLine="0"/>
        <w:jc w:val="center"/>
      </w:pPr>
      <w:r w:rsidRPr="005B13EA">
        <w:rPr>
          <w:noProof/>
        </w:rPr>
        <w:drawing>
          <wp:inline distT="0" distB="0" distL="0" distR="0" wp14:anchorId="00497BC1" wp14:editId="24F1C152">
            <wp:extent cx="2699104" cy="4178351"/>
            <wp:effectExtent l="0" t="0" r="6350" b="0"/>
            <wp:docPr id="1580405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059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1947" cy="41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2F81" w14:textId="063A2070" w:rsidR="005B13EA" w:rsidRDefault="005B13EA" w:rsidP="005B13EA">
      <w:pPr>
        <w:pStyle w:val="a9"/>
      </w:pPr>
      <w:r>
        <w:rPr>
          <w:noProof/>
        </w:rPr>
        <w:t>Рисунок 1</w:t>
      </w:r>
      <w:r w:rsidR="003B355C">
        <w:rPr>
          <w:noProof/>
        </w:rPr>
        <w:t>7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добавления новой услуги</w:t>
      </w:r>
    </w:p>
    <w:p w14:paraId="2DD11EA1" w14:textId="6238F87E" w:rsidR="005B13EA" w:rsidRPr="005B13EA" w:rsidRDefault="005B13EA" w:rsidP="005B13EA">
      <w:pPr>
        <w:ind w:firstLine="0"/>
        <w:jc w:val="center"/>
      </w:pPr>
      <w:r w:rsidRPr="005B13EA">
        <w:rPr>
          <w:noProof/>
        </w:rPr>
        <w:lastRenderedPageBreak/>
        <w:drawing>
          <wp:inline distT="0" distB="0" distL="0" distR="0" wp14:anchorId="3EA1D88F" wp14:editId="62413DA5">
            <wp:extent cx="2396793" cy="3457575"/>
            <wp:effectExtent l="0" t="0" r="3810" b="0"/>
            <wp:docPr id="88191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168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8913" cy="34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A964" w14:textId="7DDE76A4" w:rsidR="005B13EA" w:rsidRPr="005B13EA" w:rsidRDefault="005B13EA" w:rsidP="003B355C">
      <w:pPr>
        <w:pStyle w:val="a9"/>
      </w:pPr>
      <w:r>
        <w:rPr>
          <w:noProof/>
        </w:rPr>
        <w:t xml:space="preserve">Рисунок </w:t>
      </w:r>
      <w:r w:rsidR="003B355C">
        <w:rPr>
          <w:noProof/>
        </w:rPr>
        <w:t>18</w:t>
      </w:r>
      <w:r>
        <w:rPr>
          <w:noProof/>
        </w:rPr>
        <w:t xml:space="preserve"> – </w:t>
      </w:r>
      <w:r>
        <w:t xml:space="preserve">Прототип экранной формы окна </w:t>
      </w:r>
      <w:r w:rsidR="003B355C">
        <w:t>редактирования информации о мастерах</w:t>
      </w:r>
    </w:p>
    <w:p w14:paraId="3EBD447A" w14:textId="37522E5E" w:rsidR="00295D9C" w:rsidRDefault="00295D9C" w:rsidP="00295D9C">
      <w:pPr>
        <w:pStyle w:val="2"/>
      </w:pPr>
      <w:r>
        <w:t>Требования к видам обеспечения</w:t>
      </w:r>
      <w:bookmarkEnd w:id="22"/>
    </w:p>
    <w:p w14:paraId="66C9A024" w14:textId="2A9366C7" w:rsidR="006B2233" w:rsidRPr="006B2233" w:rsidRDefault="006B2233" w:rsidP="006B2233">
      <w:r>
        <w:t xml:space="preserve">В данном </w:t>
      </w:r>
      <w:r w:rsidR="002F593C">
        <w:t>разделе технического задания представлены требования к видам обеспечения настоящей разработки.</w:t>
      </w:r>
    </w:p>
    <w:p w14:paraId="607098D9" w14:textId="5CB21944" w:rsidR="00295D9C" w:rsidRDefault="00256697" w:rsidP="00256697">
      <w:pPr>
        <w:pStyle w:val="3"/>
      </w:pPr>
      <w:bookmarkStart w:id="23" w:name="_Toc210243306"/>
      <w:r>
        <w:t>Требования к математическому обеспечению</w:t>
      </w:r>
      <w:bookmarkEnd w:id="23"/>
    </w:p>
    <w:p w14:paraId="378028AF" w14:textId="6B2FA3B3" w:rsidR="008F1FF7" w:rsidRPr="008F1FF7" w:rsidRDefault="008F1FF7" w:rsidP="008F1FF7">
      <w:r>
        <w:t>Требования к математическому обеспечению не предъявляются</w:t>
      </w:r>
      <w:r w:rsidR="00167C14">
        <w:t>.</w:t>
      </w:r>
    </w:p>
    <w:p w14:paraId="2B1FFEE1" w14:textId="20A6DF68" w:rsidR="00256697" w:rsidRDefault="00256697" w:rsidP="00256697">
      <w:pPr>
        <w:pStyle w:val="3"/>
      </w:pPr>
      <w:bookmarkStart w:id="24" w:name="_Toc210243307"/>
      <w:r>
        <w:t>Требования к информационному обеспечению</w:t>
      </w:r>
      <w:bookmarkEnd w:id="24"/>
    </w:p>
    <w:p w14:paraId="338A0083" w14:textId="552D39B8" w:rsidR="008F1FF7" w:rsidRPr="008F1FF7" w:rsidRDefault="000E12DD" w:rsidP="000E12DD">
      <w:r>
        <w:t>В данном п</w:t>
      </w:r>
      <w:r w:rsidR="002F593C">
        <w:t>ункте</w:t>
      </w:r>
      <w:r>
        <w:t xml:space="preserve"> содержатся требования к информационному обеспечению разработки.</w:t>
      </w:r>
    </w:p>
    <w:p w14:paraId="313B46E9" w14:textId="1FC89DBB" w:rsidR="00E208B0" w:rsidRDefault="001F61FC" w:rsidP="001F61FC">
      <w:pPr>
        <w:pStyle w:val="4"/>
      </w:pPr>
      <w:r>
        <w:t>Требования к форматам хранения данных</w:t>
      </w:r>
    </w:p>
    <w:p w14:paraId="6E57E2DA" w14:textId="44B22F0F" w:rsidR="00AD3C41" w:rsidRPr="00AD3C41" w:rsidRDefault="00AD3C41" w:rsidP="00AD3C41">
      <w:r>
        <w:t>Данные должны хранится в базе данных на удаленном сервере, доступ к которому организован с использованием сети Интернет.</w:t>
      </w:r>
    </w:p>
    <w:p w14:paraId="1D922A28" w14:textId="7900623E" w:rsidR="008F1FF7" w:rsidRDefault="002F593C" w:rsidP="008F1FF7">
      <w:r>
        <w:t xml:space="preserve">Хранение данных должно быть организовано в соответствии с формами, предусмотренными СУБД </w:t>
      </w:r>
      <w:r w:rsidR="00AD3C41">
        <w:rPr>
          <w:lang w:val="en-US"/>
        </w:rPr>
        <w:t>MySQL</w:t>
      </w:r>
      <w:r w:rsidR="00AD3C41" w:rsidRPr="00AD3C41">
        <w:t>.</w:t>
      </w:r>
    </w:p>
    <w:p w14:paraId="1EC5DF2F" w14:textId="7B493099" w:rsidR="00AD3C41" w:rsidRPr="00AD3C41" w:rsidRDefault="00AD3C41" w:rsidP="008F1FF7">
      <w:r>
        <w:t xml:space="preserve">Требования к структуре хранимых данных не предъявляются. </w:t>
      </w:r>
    </w:p>
    <w:p w14:paraId="182D3338" w14:textId="4DF49FB4" w:rsidR="001F61FC" w:rsidRDefault="008239DB" w:rsidP="008239DB">
      <w:pPr>
        <w:pStyle w:val="4"/>
      </w:pPr>
      <w:r>
        <w:lastRenderedPageBreak/>
        <w:t>Требования к лингвистическому обеспечению</w:t>
      </w:r>
    </w:p>
    <w:p w14:paraId="3C9F8958" w14:textId="11B06973" w:rsidR="008F1FF7" w:rsidRPr="008F1FF7" w:rsidRDefault="0096055F" w:rsidP="008F1FF7">
      <w:r w:rsidRPr="0096055F">
        <w:t xml:space="preserve">Разработка </w:t>
      </w:r>
      <w:r w:rsidR="003B355C">
        <w:t>мобильного приложения должна быть осуществлена на русском языке.</w:t>
      </w:r>
    </w:p>
    <w:p w14:paraId="02ABA6DD" w14:textId="5371F3BF" w:rsidR="008239DB" w:rsidRDefault="004A0E13" w:rsidP="004A0E13">
      <w:pPr>
        <w:pStyle w:val="3"/>
      </w:pPr>
      <w:bookmarkStart w:id="25" w:name="_Toc210243308"/>
      <w:r>
        <w:t>Требования к метрологическому обеспечению</w:t>
      </w:r>
      <w:bookmarkEnd w:id="25"/>
    </w:p>
    <w:p w14:paraId="55A0B9DB" w14:textId="4006FCD1" w:rsidR="000D0EAC" w:rsidRPr="000D0EAC" w:rsidRDefault="000D0EAC" w:rsidP="000D0EAC">
      <w:r>
        <w:t xml:space="preserve">Требования к метрологическому обеспечению в разработке не предъявляются. </w:t>
      </w:r>
    </w:p>
    <w:p w14:paraId="4D17C954" w14:textId="7119E1BB" w:rsidR="000D0EAC" w:rsidRDefault="004A0E13" w:rsidP="000D0EAC">
      <w:pPr>
        <w:pStyle w:val="3"/>
      </w:pPr>
      <w:bookmarkStart w:id="26" w:name="_Toc210243309"/>
      <w:r>
        <w:t>Требования к техническому обеспечению</w:t>
      </w:r>
      <w:bookmarkEnd w:id="26"/>
    </w:p>
    <w:p w14:paraId="5196E558" w14:textId="77777777" w:rsidR="000D0EAC" w:rsidRPr="00C30AF3" w:rsidRDefault="000D0EAC" w:rsidP="000D0EAC">
      <w:r w:rsidRPr="00C30AF3">
        <w:t xml:space="preserve">Минимальные требования к техническому обеспечению включают в себя: </w:t>
      </w:r>
    </w:p>
    <w:p w14:paraId="7D8DB245" w14:textId="021B24FF" w:rsidR="00C440AE" w:rsidRDefault="00C440AE" w:rsidP="00C440AE">
      <w:pPr>
        <w:pStyle w:val="a4"/>
        <w:numPr>
          <w:ilvl w:val="0"/>
          <w:numId w:val="7"/>
        </w:numPr>
        <w:ind w:left="0" w:firstLine="851"/>
      </w:pPr>
      <w:r>
        <w:t>Смартфон</w:t>
      </w:r>
      <w:r>
        <w:rPr>
          <w:lang w:val="en-US"/>
        </w:rPr>
        <w:t>;</w:t>
      </w:r>
    </w:p>
    <w:p w14:paraId="24B26FA8" w14:textId="08569B3A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процессор с частотой 1 ГГц;</w:t>
      </w:r>
    </w:p>
    <w:p w14:paraId="21E4C7BC" w14:textId="71F7A6BC" w:rsidR="0096055F" w:rsidRPr="000D0EAC" w:rsidRDefault="000D0EAC" w:rsidP="0096055F">
      <w:pPr>
        <w:pStyle w:val="a4"/>
        <w:numPr>
          <w:ilvl w:val="0"/>
          <w:numId w:val="7"/>
        </w:numPr>
        <w:ind w:left="0" w:firstLine="851"/>
      </w:pPr>
      <w:r w:rsidRPr="000D0EAC">
        <w:t>оперативная память не менее 4 ГБ</w:t>
      </w:r>
      <w:r w:rsidR="00C440AE" w:rsidRPr="00C440AE">
        <w:t>.</w:t>
      </w:r>
    </w:p>
    <w:p w14:paraId="48FA2DD2" w14:textId="3C5F4C80" w:rsidR="009730DA" w:rsidRDefault="00645BED" w:rsidP="00645BED">
      <w:pPr>
        <w:pStyle w:val="2"/>
      </w:pPr>
      <w:bookmarkStart w:id="27" w:name="_Toc210243310"/>
      <w:r>
        <w:t>Требования к надежности</w:t>
      </w:r>
      <w:bookmarkEnd w:id="27"/>
    </w:p>
    <w:p w14:paraId="58BDF0D1" w14:textId="05D256B4" w:rsidR="000D0EAC" w:rsidRPr="00681161" w:rsidRDefault="0096055F" w:rsidP="000D0EAC">
      <w:r w:rsidRPr="0096055F">
        <w:t>Мобильное приложение барбершопа Tribe должно обеспечивать высокий уровень надёжности в процессе эксплуатации. В частности, система обязана соответствовать следующим требованиям</w:t>
      </w:r>
      <w:r w:rsidR="000D0EAC" w:rsidRPr="00681161">
        <w:t>:</w:t>
      </w:r>
    </w:p>
    <w:p w14:paraId="09CC5E77" w14:textId="595AD994" w:rsidR="000D0EAC" w:rsidRPr="000D0EAC" w:rsidRDefault="0096055F" w:rsidP="002D5B89">
      <w:pPr>
        <w:pStyle w:val="a4"/>
        <w:numPr>
          <w:ilvl w:val="0"/>
          <w:numId w:val="7"/>
        </w:numPr>
        <w:ind w:left="0" w:firstLine="851"/>
      </w:pPr>
      <w:r>
        <w:t>у</w:t>
      </w:r>
      <w:r w:rsidRPr="0096055F">
        <w:t>стойчивость к сбоям</w:t>
      </w:r>
      <w:r w:rsidR="000D0EAC" w:rsidRPr="000D0EAC">
        <w:t>;</w:t>
      </w:r>
    </w:p>
    <w:p w14:paraId="0050BB39" w14:textId="2836B880" w:rsidR="000D0EAC" w:rsidRPr="000D0EAC" w:rsidRDefault="0096055F" w:rsidP="002D5B89">
      <w:pPr>
        <w:pStyle w:val="a4"/>
        <w:numPr>
          <w:ilvl w:val="0"/>
          <w:numId w:val="7"/>
        </w:numPr>
        <w:ind w:left="0" w:firstLine="851"/>
      </w:pPr>
      <w:r>
        <w:t>о</w:t>
      </w:r>
      <w:r w:rsidRPr="0096055F">
        <w:t>бработка ошибок</w:t>
      </w:r>
      <w:r w:rsidR="000D0EAC" w:rsidRPr="000D0EAC">
        <w:t>;</w:t>
      </w:r>
    </w:p>
    <w:p w14:paraId="342B31D4" w14:textId="1BB0758C" w:rsidR="000D0EAC" w:rsidRPr="000D0EAC" w:rsidRDefault="000C13A1" w:rsidP="002D5B89">
      <w:pPr>
        <w:pStyle w:val="a4"/>
        <w:numPr>
          <w:ilvl w:val="0"/>
          <w:numId w:val="7"/>
        </w:numPr>
        <w:ind w:left="0" w:firstLine="851"/>
      </w:pPr>
      <w:r>
        <w:t>ц</w:t>
      </w:r>
      <w:r w:rsidR="0096055F" w:rsidRPr="0096055F">
        <w:t>елостность данных</w:t>
      </w:r>
      <w:r w:rsidR="000D0EAC" w:rsidRPr="000D0EAC">
        <w:t>;</w:t>
      </w:r>
    </w:p>
    <w:p w14:paraId="2F069AAD" w14:textId="4977D57A" w:rsidR="000D0EAC" w:rsidRPr="000D0EAC" w:rsidRDefault="000C13A1" w:rsidP="002D5B89">
      <w:pPr>
        <w:pStyle w:val="a4"/>
        <w:numPr>
          <w:ilvl w:val="0"/>
          <w:numId w:val="7"/>
        </w:numPr>
        <w:ind w:left="0" w:firstLine="851"/>
      </w:pPr>
      <w:r>
        <w:t>з</w:t>
      </w:r>
      <w:r w:rsidR="0096055F" w:rsidRPr="0096055F">
        <w:t>ащита от некорректного ввода</w:t>
      </w:r>
      <w:r w:rsidR="000D0EAC" w:rsidRPr="000D0EAC">
        <w:t>.</w:t>
      </w:r>
    </w:p>
    <w:p w14:paraId="7F640B47" w14:textId="103E9116" w:rsidR="00645BED" w:rsidRDefault="00645BED" w:rsidP="00645BED">
      <w:pPr>
        <w:pStyle w:val="2"/>
      </w:pPr>
      <w:bookmarkStart w:id="28" w:name="_Toc210243311"/>
      <w:r>
        <w:t>Требования к безопасности</w:t>
      </w:r>
      <w:bookmarkEnd w:id="28"/>
    </w:p>
    <w:p w14:paraId="4B50A1AE" w14:textId="546C213F" w:rsidR="000D0EAC" w:rsidRPr="000D0EAC" w:rsidRDefault="000D0EAC" w:rsidP="000D0EAC">
      <w:r w:rsidRPr="005A4443">
        <w:t xml:space="preserve">Вычислительная техника, на которой предполагается использование разработки, должна соответствовать нормам электро- и пожаробезопасности в соответствии с требованиями законодательства РФ. Ответственность за соблюдение настоящих требований лежит на пользователе разрабатываемой </w:t>
      </w:r>
      <w:r w:rsidR="00D2773E">
        <w:t>информационной системы</w:t>
      </w:r>
      <w:r w:rsidRPr="005A4443">
        <w:t>.</w:t>
      </w:r>
    </w:p>
    <w:p w14:paraId="32C4A45D" w14:textId="14CD99EE" w:rsidR="007A3137" w:rsidRDefault="007A3137" w:rsidP="007A3137">
      <w:pPr>
        <w:pStyle w:val="2"/>
      </w:pPr>
      <w:bookmarkStart w:id="29" w:name="_Toc210243312"/>
      <w:r>
        <w:t>Требования к патентной чистоте</w:t>
      </w:r>
      <w:bookmarkEnd w:id="29"/>
    </w:p>
    <w:p w14:paraId="2E96EDB1" w14:textId="0AF33BA3" w:rsidR="000D0EAC" w:rsidRPr="000D0EAC" w:rsidRDefault="000D0EAC" w:rsidP="000D0EAC">
      <w:r w:rsidRPr="005A4443">
        <w:t>При разработке должны использоваться только такие объекты интеллектуальной собственности, права на которые приобретены (получены) и используются без нарушений прав на интеллектуальную собственность третьих лиц. Это требование должно обеспечивать соблюдение авторских, смежных, патентных и иных прав.</w:t>
      </w:r>
    </w:p>
    <w:p w14:paraId="3BF80742" w14:textId="29A499B8" w:rsidR="003A546E" w:rsidRDefault="003A546E" w:rsidP="003A546E">
      <w:pPr>
        <w:pStyle w:val="2"/>
      </w:pPr>
      <w:bookmarkStart w:id="30" w:name="_Toc210243313"/>
      <w:r>
        <w:lastRenderedPageBreak/>
        <w:t>Требования к перспективам развития</w:t>
      </w:r>
      <w:bookmarkEnd w:id="30"/>
    </w:p>
    <w:p w14:paraId="2AA9E450" w14:textId="15D79109" w:rsidR="000D0EAC" w:rsidRDefault="000D0EAC" w:rsidP="000D0EAC">
      <w:r>
        <w:t xml:space="preserve">Дальнейшее развитие программного продукта </w:t>
      </w:r>
      <w:r w:rsidR="002F593C">
        <w:t>предполагает реализацию следующих функций:</w:t>
      </w:r>
    </w:p>
    <w:p w14:paraId="02A65901" w14:textId="36E2582F" w:rsidR="0096055F" w:rsidRPr="0096055F" w:rsidRDefault="000C13A1" w:rsidP="000C13A1">
      <w:pPr>
        <w:pStyle w:val="a4"/>
        <w:numPr>
          <w:ilvl w:val="1"/>
          <w:numId w:val="18"/>
        </w:numPr>
        <w:ind w:left="0" w:firstLine="851"/>
      </w:pPr>
      <w:bookmarkStart w:id="31" w:name="_Toc210243314"/>
      <w:r>
        <w:t>р</w:t>
      </w:r>
      <w:r w:rsidR="0096055F" w:rsidRPr="0096055F">
        <w:t>асширение сети барбершопов: приложение должно быть готово к поддержке нескольких точек Tribe (с возможностью выбора локации клиентом), без изменения базовой логики работы.</w:t>
      </w:r>
    </w:p>
    <w:p w14:paraId="42B13FD9" w14:textId="26CCF1D6" w:rsidR="0096055F" w:rsidRPr="0096055F" w:rsidRDefault="000C13A1" w:rsidP="000C13A1">
      <w:pPr>
        <w:pStyle w:val="a4"/>
        <w:numPr>
          <w:ilvl w:val="1"/>
          <w:numId w:val="18"/>
        </w:numPr>
        <w:ind w:left="0" w:firstLine="851"/>
      </w:pPr>
      <w:r>
        <w:t>и</w:t>
      </w:r>
      <w:r w:rsidR="0096055F" w:rsidRPr="0096055F">
        <w:t>нтеграция с внешними сервисами: архитектура должна предусматривать возможность подключения SMS-шлюзов, email-рассылок, аналитических систем (например, Яндекс.Метрика, Firebase Analytics), а также CRM в будущем.</w:t>
      </w:r>
    </w:p>
    <w:p w14:paraId="7B2062F0" w14:textId="518B1E69" w:rsidR="00127A5A" w:rsidRDefault="00127A5A" w:rsidP="00127A5A">
      <w:pPr>
        <w:pStyle w:val="1"/>
      </w:pPr>
      <w:r>
        <w:lastRenderedPageBreak/>
        <w:t>Состав и содержание работ</w:t>
      </w:r>
      <w:bookmarkEnd w:id="31"/>
    </w:p>
    <w:p w14:paraId="611A71A4" w14:textId="3CE60F34" w:rsidR="000D0EAC" w:rsidRDefault="000D0EAC" w:rsidP="000D0EAC">
      <w:r>
        <w:t>В рамках разработки программного продукта в соответствии с настоящим документом необходимо выполнить перечень работ, представленный в таблице 1.</w:t>
      </w:r>
    </w:p>
    <w:p w14:paraId="60E216FB" w14:textId="5C9873E6" w:rsidR="000D0EAC" w:rsidRDefault="000D0EAC" w:rsidP="000D0EAC"/>
    <w:p w14:paraId="333EC3ED" w14:textId="77777777" w:rsidR="000D0EAC" w:rsidRPr="005A4443" w:rsidRDefault="000D0EAC" w:rsidP="000C13A1">
      <w:pPr>
        <w:pStyle w:val="vgutTableName"/>
        <w:ind w:firstLine="851"/>
        <w:rPr>
          <w:shd w:val="clear" w:color="auto" w:fill="FFFFFF"/>
        </w:rPr>
      </w:pPr>
      <w:r w:rsidRPr="007D2271">
        <w:rPr>
          <w:shd w:val="clear" w:color="auto" w:fill="FFFFFF"/>
        </w:rPr>
        <w:t>Таблица 1 – Состав и содержание работ настоящей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4"/>
        <w:gridCol w:w="2281"/>
        <w:gridCol w:w="1703"/>
        <w:gridCol w:w="3060"/>
        <w:gridCol w:w="2037"/>
      </w:tblGrid>
      <w:tr w:rsidR="00D2773E" w:rsidRPr="00D80324" w14:paraId="6F92DAF5" w14:textId="77777777" w:rsidTr="00916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F1EC3" w14:textId="77777777" w:rsidR="000D0EAC" w:rsidRPr="00D80324" w:rsidRDefault="000D0EAC" w:rsidP="00916A74">
            <w:pPr>
              <w:pStyle w:val="vgutTableName"/>
            </w:pPr>
            <w:r w:rsidRPr="00D80324">
              <w:t>№ этапа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BD324" w14:textId="77777777" w:rsidR="000D0EAC" w:rsidRPr="00D80324" w:rsidRDefault="000D0EAC" w:rsidP="00916A74">
            <w:pPr>
              <w:pStyle w:val="vgutTableName"/>
            </w:pPr>
            <w:r w:rsidRPr="00D80324">
              <w:t>Наименование этапа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DDAC" w14:textId="77777777" w:rsidR="000D0EAC" w:rsidRPr="00D80324" w:rsidRDefault="000D0EAC" w:rsidP="00916A74">
            <w:pPr>
              <w:pStyle w:val="vgutTableName"/>
            </w:pPr>
            <w:r w:rsidRPr="00D80324">
              <w:t>Длительность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0844" w14:textId="77777777" w:rsidR="000D0EAC" w:rsidRPr="00D80324" w:rsidRDefault="000D0EAC" w:rsidP="00916A74">
            <w:pPr>
              <w:pStyle w:val="vgutTableName"/>
            </w:pPr>
            <w:r w:rsidRPr="00D80324">
              <w:t>Состав работ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21169" w14:textId="77777777" w:rsidR="000D0EAC" w:rsidRPr="00D80324" w:rsidRDefault="000D0EAC" w:rsidP="00916A74">
            <w:pPr>
              <w:pStyle w:val="vgutTableName"/>
            </w:pPr>
            <w:r w:rsidRPr="00D80324">
              <w:t>Результат</w:t>
            </w:r>
          </w:p>
        </w:tc>
      </w:tr>
      <w:tr w:rsidR="00D2773E" w:rsidRPr="00D80324" w14:paraId="56FF0339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6E5D5" w14:textId="77777777" w:rsidR="000D0EAC" w:rsidRPr="00D80324" w:rsidRDefault="000D0EAC" w:rsidP="00916A74">
            <w:pPr>
              <w:pStyle w:val="vgutTableText"/>
            </w:pPr>
            <w:r w:rsidRPr="00D80324">
              <w:t>1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0DE6" w14:textId="77777777" w:rsidR="000D0EAC" w:rsidRPr="00D80324" w:rsidRDefault="000D0EAC" w:rsidP="00916A74">
            <w:pPr>
              <w:pStyle w:val="vgutTableText"/>
            </w:pPr>
            <w:r>
              <w:t>ТЗ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DEB39" w14:textId="77777777" w:rsidR="000D0EAC" w:rsidRPr="00D80324" w:rsidRDefault="000D0EAC" w:rsidP="00916A74">
            <w:pPr>
              <w:pStyle w:val="vgutTableText"/>
            </w:pPr>
            <w:r w:rsidRPr="00D80324">
              <w:t>1 неделя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5CC29" w14:textId="77777777" w:rsidR="000D0EAC" w:rsidRPr="00D80324" w:rsidRDefault="000D0EAC" w:rsidP="00916A74">
            <w:pPr>
              <w:pStyle w:val="vgutTableText"/>
            </w:pPr>
            <w:r>
              <w:t xml:space="preserve">В ходе работ должно быть разработано и утверждено техническое задание 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634A8" w14:textId="77777777" w:rsidR="000D0EAC" w:rsidRPr="00D80324" w:rsidRDefault="000D0EAC" w:rsidP="00916A74">
            <w:pPr>
              <w:pStyle w:val="vgutTableText"/>
            </w:pPr>
            <w:r>
              <w:rPr>
                <w:rStyle w:val="normaltextrun"/>
                <w:color w:val="000000"/>
                <w:shd w:val="clear" w:color="auto" w:fill="FFFFFF"/>
              </w:rPr>
              <w:t>Техническое задание</w:t>
            </w:r>
          </w:p>
        </w:tc>
      </w:tr>
      <w:tr w:rsidR="00D2773E" w:rsidRPr="00D80324" w14:paraId="3306841D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74A8" w14:textId="77777777" w:rsidR="000D0EAC" w:rsidRPr="00D80324" w:rsidRDefault="000D0EAC" w:rsidP="00916A74">
            <w:pPr>
              <w:pStyle w:val="vgutTableText"/>
            </w:pPr>
            <w:r w:rsidRPr="00D80324">
              <w:t>2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7076D" w14:textId="77777777" w:rsidR="000D0EAC" w:rsidRPr="00D80324" w:rsidRDefault="000D0EAC" w:rsidP="00916A74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4DBDA" w14:textId="77777777" w:rsidR="000D0EAC" w:rsidRPr="00D80324" w:rsidRDefault="000D0EAC" w:rsidP="00916A74">
            <w:pPr>
              <w:pStyle w:val="vgutTableText"/>
            </w:pPr>
            <w:r w:rsidRPr="00D80324">
              <w:t>1 неделя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332C1" w14:textId="77777777" w:rsidR="000D0EAC" w:rsidRPr="001240B6" w:rsidRDefault="000D0EAC" w:rsidP="00916A74">
            <w:pPr>
              <w:pStyle w:val="vgutTableText"/>
            </w:pPr>
            <w:r w:rsidRPr="001240B6">
              <w:t>Подготовка и настройка рабочего окружения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EF9EB" w14:textId="77777777" w:rsidR="000D0EAC" w:rsidRPr="00D80324" w:rsidRDefault="000D0EAC" w:rsidP="00916A74">
            <w:pPr>
              <w:pStyle w:val="vgutTableText"/>
            </w:pPr>
            <w:r>
              <w:t>Рабочее место, подготовленное к написанию кода</w:t>
            </w:r>
          </w:p>
        </w:tc>
      </w:tr>
      <w:tr w:rsidR="00D2773E" w:rsidRPr="00D80324" w14:paraId="404AFF32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71AEA" w14:textId="77777777" w:rsidR="000D0EAC" w:rsidRPr="00D80324" w:rsidRDefault="000D0EAC" w:rsidP="00916A74">
            <w:pPr>
              <w:pStyle w:val="vgutTableText"/>
            </w:pPr>
            <w:r w:rsidRPr="00D80324">
              <w:t>3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03655" w14:textId="228F0577" w:rsidR="0060554D" w:rsidRPr="00D80324" w:rsidRDefault="000D0EAC" w:rsidP="00916A74">
            <w:pPr>
              <w:pStyle w:val="vgutTableText"/>
            </w:pPr>
            <w:r w:rsidRPr="00D80324">
              <w:t>Проектирование</w:t>
            </w:r>
            <w:r w:rsidR="0060554D">
              <w:t xml:space="preserve"> </w:t>
            </w:r>
            <w:r w:rsidR="00D2773E">
              <w:t>баз</w:t>
            </w:r>
            <w:r w:rsidR="000C13A1">
              <w:t>ы</w:t>
            </w:r>
            <w:r w:rsidR="00D2773E">
              <w:t xml:space="preserve"> данных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144FA" w14:textId="77777777" w:rsidR="000D0EAC" w:rsidRPr="00D80324" w:rsidRDefault="000D0EAC" w:rsidP="00916A74">
            <w:pPr>
              <w:pStyle w:val="vgutTableText"/>
            </w:pPr>
            <w:r w:rsidRPr="00D80324">
              <w:t>3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00C74" w14:textId="517EB68F" w:rsidR="000D0EAC" w:rsidRPr="00D80324" w:rsidRDefault="000D0EAC" w:rsidP="00916A74">
            <w:pPr>
              <w:pStyle w:val="vgutTableText"/>
            </w:pPr>
            <w:r>
              <w:t>Разработка и утверждение</w:t>
            </w:r>
            <w:r w:rsidRPr="00D80324">
              <w:t xml:space="preserve"> структур</w:t>
            </w:r>
            <w:r w:rsidR="00513F48">
              <w:t>ы</w:t>
            </w:r>
            <w:r w:rsidRPr="00D80324">
              <w:t xml:space="preserve"> программного обеспечения</w:t>
            </w:r>
            <w:r w:rsidR="00513F48">
              <w:t xml:space="preserve">, а также разработка базы данных. 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A8B9D" w14:textId="7F35E427" w:rsidR="000D0EAC" w:rsidRPr="00D80324" w:rsidRDefault="000D0EAC" w:rsidP="00916A74">
            <w:pPr>
              <w:pStyle w:val="vgutTableText"/>
            </w:pPr>
            <w:r>
              <w:t xml:space="preserve">Разработанная и утвержденная </w:t>
            </w:r>
            <w:r w:rsidRPr="00D80324">
              <w:t>структура программного обеспечения</w:t>
            </w:r>
            <w:r w:rsidR="00513F48">
              <w:t xml:space="preserve"> и базы данных</w:t>
            </w:r>
          </w:p>
        </w:tc>
      </w:tr>
      <w:tr w:rsidR="00D2773E" w:rsidRPr="00D80324" w14:paraId="104D85A2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CEFFE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4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F9A0D" w14:textId="198B1232" w:rsidR="0060554D" w:rsidRPr="00D80324" w:rsidRDefault="00BE592D" w:rsidP="00916A74">
            <w:pPr>
              <w:pStyle w:val="vgutTableText"/>
            </w:pPr>
            <w:r>
              <w:t>Разработка программного обеспечения</w:t>
            </w:r>
            <w:r w:rsidR="000C13A1">
              <w:t xml:space="preserve"> и базы данныхВ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8FBA" w14:textId="77777777" w:rsidR="000D0EAC" w:rsidRPr="00D80324" w:rsidRDefault="000D0EAC" w:rsidP="00916A74">
            <w:pPr>
              <w:pStyle w:val="vgutTableText"/>
            </w:pPr>
            <w:r>
              <w:t>4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7DCCF" w14:textId="40C3950D" w:rsidR="000D0EAC" w:rsidRPr="00D80324" w:rsidRDefault="000D0EAC" w:rsidP="00916A74">
            <w:pPr>
              <w:pStyle w:val="vgutTableText"/>
            </w:pPr>
            <w:r>
              <w:t>Н</w:t>
            </w:r>
            <w:r w:rsidRPr="00D80324">
              <w:t>аписан</w:t>
            </w:r>
            <w:r>
              <w:t>ие</w:t>
            </w:r>
            <w:r w:rsidRPr="00D80324">
              <w:t xml:space="preserve"> код</w:t>
            </w:r>
            <w:r>
              <w:t>а</w:t>
            </w:r>
            <w:r w:rsidRPr="00D80324">
              <w:t xml:space="preserve"> программы</w:t>
            </w:r>
            <w:r w:rsidR="00BE592D">
              <w:t xml:space="preserve"> и разработка базы данных, которые отвечают требованиям, поставленным в техническом задании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F659" w14:textId="77777777" w:rsidR="000D0EAC" w:rsidRPr="004B616F" w:rsidRDefault="000D0EAC" w:rsidP="00916A74">
            <w:pPr>
              <w:pStyle w:val="vgutTableText"/>
            </w:pPr>
            <w:r>
              <w:rPr>
                <w:rStyle w:val="normaltextrun"/>
              </w:rPr>
              <w:t>Программа, соответствующая всем требованиям, предъявляемым в техническом задании</w:t>
            </w:r>
          </w:p>
        </w:tc>
      </w:tr>
      <w:tr w:rsidR="00D2773E" w:rsidRPr="00D80324" w14:paraId="648818EF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C4E67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5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881E3" w14:textId="77777777" w:rsidR="000D0EAC" w:rsidRPr="00D80324" w:rsidRDefault="000D0EAC" w:rsidP="00916A74">
            <w:pPr>
              <w:pStyle w:val="vgutTableText"/>
            </w:pPr>
            <w:r w:rsidRPr="00D80324">
              <w:t>Тестирование программы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BAB59" w14:textId="77777777" w:rsidR="000D0EAC" w:rsidRPr="00D80324" w:rsidRDefault="000D0EAC" w:rsidP="00916A74">
            <w:pPr>
              <w:pStyle w:val="vgutTableText"/>
            </w:pPr>
            <w:r w:rsidRPr="00D80324">
              <w:t>3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92C8E" w14:textId="77777777" w:rsidR="000D0EAC" w:rsidRPr="00D80324" w:rsidRDefault="000D0EAC" w:rsidP="00916A74">
            <w:pPr>
              <w:pStyle w:val="vgutTableText"/>
            </w:pPr>
            <w:r>
              <w:t>Тестирование программы на основе методики тестирования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F1867" w14:textId="77777777" w:rsidR="000D0EAC" w:rsidRPr="00D80324" w:rsidRDefault="000D0EAC" w:rsidP="00916A74">
            <w:pPr>
              <w:pStyle w:val="vgutTableText"/>
            </w:pPr>
            <w:r>
              <w:t>С</w:t>
            </w:r>
            <w:r w:rsidRPr="00D80324">
              <w:t>писок недоработок и ошибок в работе программного обеспечения</w:t>
            </w:r>
          </w:p>
        </w:tc>
      </w:tr>
      <w:tr w:rsidR="00D2773E" w:rsidRPr="00D80324" w14:paraId="736E3B67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69DB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6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6D905" w14:textId="77777777" w:rsidR="000D0EAC" w:rsidRPr="00D80324" w:rsidRDefault="000D0EAC" w:rsidP="00916A74">
            <w:pPr>
              <w:pStyle w:val="vgutTableText"/>
            </w:pPr>
            <w:r w:rsidRPr="00D80324">
              <w:t>Доработка программы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3BDB" w14:textId="77777777" w:rsidR="000D0EAC" w:rsidRPr="00D80324" w:rsidRDefault="000D0EAC" w:rsidP="00916A74">
            <w:pPr>
              <w:pStyle w:val="vgutTableText"/>
            </w:pPr>
            <w:r w:rsidRPr="00D80324">
              <w:t>3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0C64" w14:textId="77777777" w:rsidR="000D0EAC" w:rsidRPr="00D80324" w:rsidRDefault="000D0EAC" w:rsidP="00916A74">
            <w:pPr>
              <w:pStyle w:val="vgutTableText"/>
            </w:pPr>
            <w:r>
              <w:t>Исправление</w:t>
            </w:r>
            <w:r w:rsidRPr="00D80324">
              <w:t xml:space="preserve"> недочетов, обнаруженных на прошлом этапе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904E9" w14:textId="77777777" w:rsidR="000D0EAC" w:rsidRPr="00D80324" w:rsidRDefault="000D0EAC" w:rsidP="00916A74">
            <w:pPr>
              <w:pStyle w:val="vgutTableText"/>
            </w:pPr>
            <w:r>
              <w:rPr>
                <w:rStyle w:val="normaltextrun"/>
              </w:rPr>
              <w:t>Программа, с устраненными ошибками и недочетами</w:t>
            </w:r>
            <w:r>
              <w:rPr>
                <w:rStyle w:val="eop"/>
                <w:color w:val="000000"/>
                <w:shd w:val="clear" w:color="auto" w:fill="FFFFFF"/>
              </w:rPr>
              <w:t> </w:t>
            </w:r>
          </w:p>
        </w:tc>
      </w:tr>
      <w:tr w:rsidR="00D2773E" w:rsidRPr="00D80324" w14:paraId="6EB169BF" w14:textId="77777777" w:rsidTr="00916A74"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6E9D9AC" w14:textId="77777777" w:rsidR="000D0EAC" w:rsidRPr="00D80324" w:rsidRDefault="000D0EAC" w:rsidP="00916A74">
            <w:pPr>
              <w:pStyle w:val="vgutTableText"/>
              <w:rPr>
                <w:lang w:val="en-US"/>
              </w:rPr>
            </w:pPr>
            <w:r w:rsidRPr="00D80324">
              <w:t>7</w:t>
            </w:r>
          </w:p>
        </w:tc>
        <w:tc>
          <w:tcPr>
            <w:tcW w:w="22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450940C" w14:textId="44666E6F" w:rsidR="000D0EAC" w:rsidRPr="00D80324" w:rsidRDefault="000D0EAC" w:rsidP="00916A74">
            <w:pPr>
              <w:pStyle w:val="vgutTableText"/>
            </w:pPr>
            <w:r w:rsidRPr="00D80324">
              <w:t xml:space="preserve">Подготовка </w:t>
            </w:r>
            <w:r w:rsidR="00D2773E">
              <w:t xml:space="preserve">сопроводительной </w:t>
            </w:r>
            <w:r w:rsidRPr="00D80324">
              <w:t>документации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24C4DCE" w14:textId="77777777" w:rsidR="000D0EAC" w:rsidRPr="00D80324" w:rsidRDefault="000D0EAC" w:rsidP="00916A74">
            <w:pPr>
              <w:pStyle w:val="vgutTableText"/>
            </w:pPr>
            <w:r w:rsidRPr="00D80324">
              <w:t>2 недели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4518937" w14:textId="5D9B25F8" w:rsidR="000D0EAC" w:rsidRPr="000C13A1" w:rsidRDefault="005B13EA" w:rsidP="00916A74">
            <w:pPr>
              <w:pStyle w:val="vgutTableText"/>
              <w:rPr>
                <w:highlight w:val="yellow"/>
              </w:rPr>
            </w:pPr>
            <w:r>
              <w:t>Н</w:t>
            </w:r>
            <w:r w:rsidRPr="005B13EA">
              <w:t>аписание дипломного проекта</w:t>
            </w:r>
          </w:p>
        </w:tc>
        <w:tc>
          <w:tcPr>
            <w:tcW w:w="20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709D15C" w14:textId="63E3DE7A" w:rsidR="000D0EAC" w:rsidRPr="000C13A1" w:rsidRDefault="005B13EA" w:rsidP="00916A74">
            <w:pPr>
              <w:pStyle w:val="vgutTableText"/>
              <w:rPr>
                <w:highlight w:val="yellow"/>
              </w:rPr>
            </w:pPr>
            <w:r>
              <w:t>Д</w:t>
            </w:r>
            <w:r w:rsidRPr="005B13EA">
              <w:t>ипломн</w:t>
            </w:r>
            <w:r>
              <w:t xml:space="preserve">ый </w:t>
            </w:r>
            <w:r w:rsidRPr="005B13EA">
              <w:t>проект</w:t>
            </w:r>
          </w:p>
        </w:tc>
      </w:tr>
    </w:tbl>
    <w:p w14:paraId="2732AE7D" w14:textId="77777777" w:rsidR="000D0EAC" w:rsidRDefault="000D0EAC" w:rsidP="000D0EAC">
      <w:pPr>
        <w:ind w:firstLine="0"/>
      </w:pPr>
    </w:p>
    <w:p w14:paraId="5E5CACAD" w14:textId="77777777" w:rsidR="000D0EAC" w:rsidRDefault="000D0EAC" w:rsidP="000D0EAC">
      <w:pPr>
        <w:ind w:firstLine="0"/>
      </w:pPr>
    </w:p>
    <w:p w14:paraId="24595CB0" w14:textId="77777777" w:rsidR="000D0EAC" w:rsidRDefault="000D0EAC" w:rsidP="000D0EAC">
      <w:pPr>
        <w:ind w:firstLine="0"/>
      </w:pPr>
    </w:p>
    <w:p w14:paraId="13459EBC" w14:textId="77777777" w:rsidR="000D0EAC" w:rsidRDefault="000D0EAC" w:rsidP="000D0EAC">
      <w:pPr>
        <w:pStyle w:val="vgutTableName"/>
      </w:pPr>
      <w:r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2268"/>
        <w:gridCol w:w="1701"/>
        <w:gridCol w:w="3059"/>
        <w:gridCol w:w="2038"/>
      </w:tblGrid>
      <w:tr w:rsidR="000D0EAC" w:rsidRPr="00D80324" w14:paraId="18A91442" w14:textId="77777777" w:rsidTr="00916A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2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7611E" w14:textId="77777777" w:rsidR="000D0EAC" w:rsidRPr="00D80324" w:rsidRDefault="000D0EAC" w:rsidP="00916A74">
            <w:pPr>
              <w:pStyle w:val="vgutTableText"/>
            </w:pPr>
            <w: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5BF65" w14:textId="77777777" w:rsidR="000D0EAC" w:rsidRPr="00D80324" w:rsidRDefault="000D0EAC" w:rsidP="00916A74">
            <w:pPr>
              <w:pStyle w:val="vgutTableText"/>
            </w:pPr>
            <w:r>
              <w:t>Приемо-сдаточные испытания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7D80" w14:textId="77777777" w:rsidR="000D0EAC" w:rsidRPr="00D80324" w:rsidRDefault="000D0EAC" w:rsidP="00916A74">
            <w:pPr>
              <w:pStyle w:val="vgutTableText"/>
            </w:pPr>
            <w:r>
              <w:t>2 недели</w:t>
            </w:r>
          </w:p>
        </w:tc>
        <w:tc>
          <w:tcPr>
            <w:tcW w:w="3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826C" w14:textId="77777777" w:rsidR="000D0EAC" w:rsidRDefault="000D0EAC" w:rsidP="00916A74">
            <w:pPr>
              <w:pStyle w:val="vgutTableText"/>
            </w:pPr>
            <w:r>
              <w:t>Сдача результатов работ комиссии, проведение испытаний результатов разработки и занесение результатов в ведомость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34ACA" w14:textId="77777777" w:rsidR="000D0EAC" w:rsidRPr="00D80324" w:rsidRDefault="000D0EAC" w:rsidP="00916A74">
            <w:pPr>
              <w:pStyle w:val="vgutTableText"/>
            </w:pPr>
            <w:r>
              <w:t>Оценка в ведомости</w:t>
            </w:r>
          </w:p>
        </w:tc>
      </w:tr>
    </w:tbl>
    <w:p w14:paraId="297AD888" w14:textId="77777777" w:rsidR="000D0EAC" w:rsidRDefault="000D0EAC" w:rsidP="000D0EAC"/>
    <w:p w14:paraId="5FA31ACA" w14:textId="77777777" w:rsidR="000D0EAC" w:rsidRPr="000D0EAC" w:rsidRDefault="000D0EAC" w:rsidP="000D0EAC"/>
    <w:p w14:paraId="21B61F1F" w14:textId="488EA6BE" w:rsidR="000D0EAC" w:rsidRPr="00354BE7" w:rsidRDefault="000E06F3" w:rsidP="00354BE7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noProof/>
          <w:szCs w:val="36"/>
        </w:rPr>
      </w:pPr>
      <w:r>
        <w:br w:type="page"/>
      </w:r>
    </w:p>
    <w:p w14:paraId="7E2B9E48" w14:textId="68D1A7DB" w:rsidR="008F6FA6" w:rsidRDefault="008F6FA6" w:rsidP="008F6FA6">
      <w:pPr>
        <w:pStyle w:val="1"/>
      </w:pPr>
      <w:bookmarkStart w:id="32" w:name="_Toc210243315"/>
      <w:r>
        <w:lastRenderedPageBreak/>
        <w:t>Требования к документированию</w:t>
      </w:r>
      <w:bookmarkEnd w:id="2"/>
      <w:bookmarkEnd w:id="3"/>
      <w:bookmarkEnd w:id="32"/>
    </w:p>
    <w:p w14:paraId="473485FA" w14:textId="77777777" w:rsidR="000D0EAC" w:rsidRDefault="000D0EAC" w:rsidP="000D0EAC">
      <w:r>
        <w:t>Состав документации должен включать в себя следующее:</w:t>
      </w:r>
    </w:p>
    <w:p w14:paraId="4504B18B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техническое задание;</w:t>
      </w:r>
    </w:p>
    <w:p w14:paraId="2E37F063" w14:textId="77777777" w:rsidR="000D0EAC" w:rsidRDefault="000D0EAC" w:rsidP="000D0EAC">
      <w:r>
        <w:t>Все вышеперечисленные документы должны быть написаны с учетом требований:</w:t>
      </w:r>
    </w:p>
    <w:p w14:paraId="330DD6E3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СТП ВятГУ 101-2004;</w:t>
      </w:r>
    </w:p>
    <w:p w14:paraId="4E215D37" w14:textId="0DD1EAAA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>ГОСТ 34.602-2020</w:t>
      </w:r>
      <w:r w:rsidR="00D2773E">
        <w:t>.</w:t>
      </w:r>
    </w:p>
    <w:p w14:paraId="4B5DBF2F" w14:textId="667C5B05" w:rsidR="000E06F3" w:rsidRDefault="000E06F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BCACB3" w14:textId="5BB9476A" w:rsidR="000E06F3" w:rsidRDefault="000E06F3" w:rsidP="000E06F3">
      <w:pPr>
        <w:pStyle w:val="1"/>
      </w:pPr>
      <w:bookmarkStart w:id="33" w:name="_Toc210243316"/>
      <w:r>
        <w:lastRenderedPageBreak/>
        <w:t>Требования к приемно-сдаточным процедурам</w:t>
      </w:r>
      <w:bookmarkEnd w:id="33"/>
    </w:p>
    <w:p w14:paraId="006746B9" w14:textId="77777777" w:rsidR="000D0EAC" w:rsidRDefault="000D0EAC" w:rsidP="005C0A03">
      <w:r>
        <w:t xml:space="preserve">Процесс приемки-сдачи в соответствии с установленными процедурами предусматривает следующий формат: </w:t>
      </w:r>
    </w:p>
    <w:p w14:paraId="1510D272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разработчик, являющийся автором проекта, прибывает в специально отведенную аудиторию, где представляет свою работу комиссии; </w:t>
      </w:r>
    </w:p>
    <w:p w14:paraId="41660B79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перед началом доклада разработчик предоставляет документацию, заверенную необходимым набором подписей, для ознакомления членам комиссии; </w:t>
      </w:r>
    </w:p>
    <w:p w14:paraId="02D301AD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разработчик представляет проект в течение пяти минут; </w:t>
      </w:r>
    </w:p>
    <w:p w14:paraId="73F3F1EE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в рамках данного формата приемки проекта разработчик должен продемонстрировать полное понимание основных аспектов своей работы и быть готовым к обсуждению любых вопросов, которые могут возникнуть у членов комиссии; </w:t>
      </w:r>
    </w:p>
    <w:p w14:paraId="70953E7B" w14:textId="77777777" w:rsidR="000D0EAC" w:rsidRPr="000D0EAC" w:rsidRDefault="000D0EAC" w:rsidP="002D5B89">
      <w:pPr>
        <w:pStyle w:val="a4"/>
        <w:numPr>
          <w:ilvl w:val="0"/>
          <w:numId w:val="7"/>
        </w:numPr>
        <w:ind w:left="0" w:firstLine="851"/>
      </w:pPr>
      <w:r w:rsidRPr="000D0EAC">
        <w:t xml:space="preserve">в результате приемо-сдаточного процесса комиссия должна оценить выполненную работу и принять решение о её приеме/не приеме с занесением результатов в ведомость. </w:t>
      </w:r>
    </w:p>
    <w:p w14:paraId="288AF1BE" w14:textId="77777777" w:rsidR="000D0EAC" w:rsidRDefault="000D0EAC" w:rsidP="000D0EAC">
      <w:r>
        <w:t xml:space="preserve">Комиссия, ответственная за прием работы, состоит из представителей заказчика: </w:t>
      </w:r>
    </w:p>
    <w:p w14:paraId="7568BFA4" w14:textId="4E80F263" w:rsidR="000D0EAC" w:rsidRDefault="009F4EAB" w:rsidP="002D5B89">
      <w:pPr>
        <w:pStyle w:val="a4"/>
        <w:numPr>
          <w:ilvl w:val="0"/>
          <w:numId w:val="7"/>
        </w:numPr>
        <w:ind w:left="0" w:firstLine="851"/>
      </w:pPr>
      <w:r>
        <w:t>Долженкова Мария Львовна</w:t>
      </w:r>
      <w:r w:rsidR="000D0EAC" w:rsidRPr="000D0EAC">
        <w:t xml:space="preserve"> –</w:t>
      </w:r>
      <w:r>
        <w:t xml:space="preserve"> преподаватель по </w:t>
      </w:r>
      <w:r w:rsidR="00DF2473">
        <w:t>учебной практике</w:t>
      </w:r>
      <w:r w:rsidR="000D0EAC" w:rsidRPr="000D0EAC">
        <w:t>;</w:t>
      </w:r>
    </w:p>
    <w:p w14:paraId="6DF58E76" w14:textId="77777777" w:rsidR="000D0EAC" w:rsidRPr="000D0EAC" w:rsidRDefault="000D0EAC" w:rsidP="000D0EAC"/>
    <w:sectPr w:rsidR="000D0EAC" w:rsidRPr="000D0EAC" w:rsidSect="00D2756B">
      <w:headerReference w:type="default" r:id="rId32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DCA411" w14:textId="77777777" w:rsidR="00524638" w:rsidRDefault="00524638">
      <w:pPr>
        <w:spacing w:before="0" w:line="240" w:lineRule="auto"/>
      </w:pPr>
      <w:r>
        <w:separator/>
      </w:r>
    </w:p>
  </w:endnote>
  <w:endnote w:type="continuationSeparator" w:id="0">
    <w:p w14:paraId="1CF50A52" w14:textId="77777777" w:rsidR="00524638" w:rsidRDefault="00524638">
      <w:pPr>
        <w:spacing w:before="0" w:line="240" w:lineRule="auto"/>
      </w:pPr>
      <w:r>
        <w:continuationSeparator/>
      </w:r>
    </w:p>
  </w:endnote>
  <w:endnote w:type="continuationNotice" w:id="1">
    <w:p w14:paraId="432F48FF" w14:textId="77777777" w:rsidR="00524638" w:rsidRDefault="0052463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C23626" w14:textId="77777777" w:rsidR="00524638" w:rsidRDefault="00524638" w:rsidP="00990EAC">
      <w:pPr>
        <w:spacing w:before="0" w:line="240" w:lineRule="auto"/>
      </w:pPr>
      <w:r>
        <w:separator/>
      </w:r>
    </w:p>
  </w:footnote>
  <w:footnote w:type="continuationSeparator" w:id="0">
    <w:p w14:paraId="37DF1EA7" w14:textId="77777777" w:rsidR="00524638" w:rsidRDefault="00524638" w:rsidP="00990EAC">
      <w:pPr>
        <w:spacing w:before="0" w:line="240" w:lineRule="auto"/>
      </w:pPr>
      <w:r>
        <w:continuationSeparator/>
      </w:r>
    </w:p>
  </w:footnote>
  <w:footnote w:type="continuationNotice" w:id="1">
    <w:p w14:paraId="11CA6BA4" w14:textId="77777777" w:rsidR="00524638" w:rsidRDefault="00524638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54B7B2D9" w:rsidR="00435083" w:rsidRPr="00C17A21" w:rsidRDefault="00435083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435083" w:rsidRPr="008E27BF" w:rsidRDefault="00435083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6A3420F"/>
    <w:multiLevelType w:val="multilevel"/>
    <w:tmpl w:val="FE6614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3A2C25"/>
    <w:multiLevelType w:val="multilevel"/>
    <w:tmpl w:val="6872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D8239D"/>
    <w:multiLevelType w:val="multilevel"/>
    <w:tmpl w:val="FE6614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1283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2612040"/>
    <w:multiLevelType w:val="hybridMultilevel"/>
    <w:tmpl w:val="D2A80E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9" w15:restartNumberingAfterBreak="0">
    <w:nsid w:val="32F46F81"/>
    <w:multiLevelType w:val="hybridMultilevel"/>
    <w:tmpl w:val="ED7E92F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9BE6244"/>
    <w:multiLevelType w:val="multilevel"/>
    <w:tmpl w:val="19CA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B70681E"/>
    <w:multiLevelType w:val="hybridMultilevel"/>
    <w:tmpl w:val="4CEC7F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04A11E0"/>
    <w:multiLevelType w:val="hybridMultilevel"/>
    <w:tmpl w:val="CF4EA060"/>
    <w:lvl w:ilvl="0" w:tplc="9B3CE0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8E52DA8"/>
    <w:multiLevelType w:val="hybridMultilevel"/>
    <w:tmpl w:val="787A54FC"/>
    <w:lvl w:ilvl="0" w:tplc="9B3CE0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96D23D0"/>
    <w:multiLevelType w:val="multilevel"/>
    <w:tmpl w:val="D7EACE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465228"/>
    <w:multiLevelType w:val="hybridMultilevel"/>
    <w:tmpl w:val="0EF2B4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5151472F"/>
    <w:multiLevelType w:val="hybridMultilevel"/>
    <w:tmpl w:val="44B4298E"/>
    <w:lvl w:ilvl="0" w:tplc="618254F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E180AEE"/>
    <w:multiLevelType w:val="multilevel"/>
    <w:tmpl w:val="212C03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"/>
      <w:lvlJc w:val="left"/>
      <w:pPr>
        <w:ind w:left="1286" w:hanging="576"/>
      </w:pPr>
      <w:rPr>
        <w:rFonts w:ascii="Symbol" w:hAnsi="Symbol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60EE5503"/>
    <w:multiLevelType w:val="multilevel"/>
    <w:tmpl w:val="FE66144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7684FB3"/>
    <w:multiLevelType w:val="multilevel"/>
    <w:tmpl w:val="D7EACE3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12159128">
    <w:abstractNumId w:val="7"/>
  </w:num>
  <w:num w:numId="2" w16cid:durableId="1461413204">
    <w:abstractNumId w:val="0"/>
  </w:num>
  <w:num w:numId="3" w16cid:durableId="1910576547">
    <w:abstractNumId w:val="8"/>
  </w:num>
  <w:num w:numId="4" w16cid:durableId="1819421856">
    <w:abstractNumId w:val="4"/>
  </w:num>
  <w:num w:numId="5" w16cid:durableId="1268850016">
    <w:abstractNumId w:val="5"/>
  </w:num>
  <w:num w:numId="6" w16cid:durableId="1112170897">
    <w:abstractNumId w:val="12"/>
  </w:num>
  <w:num w:numId="7" w16cid:durableId="379550912">
    <w:abstractNumId w:val="13"/>
  </w:num>
  <w:num w:numId="8" w16cid:durableId="848519791">
    <w:abstractNumId w:val="11"/>
  </w:num>
  <w:num w:numId="9" w16cid:durableId="335152971">
    <w:abstractNumId w:val="17"/>
  </w:num>
  <w:num w:numId="10" w16cid:durableId="701318534">
    <w:abstractNumId w:val="9"/>
  </w:num>
  <w:num w:numId="11" w16cid:durableId="1173185168">
    <w:abstractNumId w:val="16"/>
  </w:num>
  <w:num w:numId="12" w16cid:durableId="2063286805">
    <w:abstractNumId w:val="15"/>
  </w:num>
  <w:num w:numId="13" w16cid:durableId="2143765755">
    <w:abstractNumId w:val="2"/>
  </w:num>
  <w:num w:numId="14" w16cid:durableId="204562505">
    <w:abstractNumId w:val="10"/>
  </w:num>
  <w:num w:numId="15" w16cid:durableId="1988852177">
    <w:abstractNumId w:val="6"/>
  </w:num>
  <w:num w:numId="16" w16cid:durableId="394090557">
    <w:abstractNumId w:val="14"/>
  </w:num>
  <w:num w:numId="17" w16cid:durableId="609510115">
    <w:abstractNumId w:val="19"/>
  </w:num>
  <w:num w:numId="18" w16cid:durableId="167451645">
    <w:abstractNumId w:val="1"/>
  </w:num>
  <w:num w:numId="19" w16cid:durableId="31808514">
    <w:abstractNumId w:val="3"/>
  </w:num>
  <w:num w:numId="20" w16cid:durableId="210728750">
    <w:abstractNumId w:val="1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05923"/>
    <w:rsid w:val="00015480"/>
    <w:rsid w:val="00020C2C"/>
    <w:rsid w:val="00024473"/>
    <w:rsid w:val="000274BF"/>
    <w:rsid w:val="00027D46"/>
    <w:rsid w:val="00032359"/>
    <w:rsid w:val="00033833"/>
    <w:rsid w:val="00035A26"/>
    <w:rsid w:val="00037B3E"/>
    <w:rsid w:val="00040D1E"/>
    <w:rsid w:val="0004336A"/>
    <w:rsid w:val="00044093"/>
    <w:rsid w:val="00046056"/>
    <w:rsid w:val="00051403"/>
    <w:rsid w:val="0005244D"/>
    <w:rsid w:val="0005745E"/>
    <w:rsid w:val="00060FE9"/>
    <w:rsid w:val="00061F64"/>
    <w:rsid w:val="00066F6D"/>
    <w:rsid w:val="0008146F"/>
    <w:rsid w:val="00082C7D"/>
    <w:rsid w:val="000934BA"/>
    <w:rsid w:val="00094729"/>
    <w:rsid w:val="00096EC7"/>
    <w:rsid w:val="000A299A"/>
    <w:rsid w:val="000A537A"/>
    <w:rsid w:val="000C0C5D"/>
    <w:rsid w:val="000C13A1"/>
    <w:rsid w:val="000C2A5F"/>
    <w:rsid w:val="000C7B86"/>
    <w:rsid w:val="000C7DE5"/>
    <w:rsid w:val="000D0EAC"/>
    <w:rsid w:val="000D2E65"/>
    <w:rsid w:val="000D3006"/>
    <w:rsid w:val="000D38ED"/>
    <w:rsid w:val="000D3A15"/>
    <w:rsid w:val="000E06F3"/>
    <w:rsid w:val="000E12DD"/>
    <w:rsid w:val="000E3816"/>
    <w:rsid w:val="000E6490"/>
    <w:rsid w:val="00104146"/>
    <w:rsid w:val="00106B06"/>
    <w:rsid w:val="0011316B"/>
    <w:rsid w:val="001157C8"/>
    <w:rsid w:val="001223A9"/>
    <w:rsid w:val="001238DC"/>
    <w:rsid w:val="001275E2"/>
    <w:rsid w:val="00127A5A"/>
    <w:rsid w:val="0013162A"/>
    <w:rsid w:val="0013287A"/>
    <w:rsid w:val="00150617"/>
    <w:rsid w:val="00155A8D"/>
    <w:rsid w:val="0016119C"/>
    <w:rsid w:val="00162415"/>
    <w:rsid w:val="001673EC"/>
    <w:rsid w:val="00167C14"/>
    <w:rsid w:val="00170B34"/>
    <w:rsid w:val="0017156C"/>
    <w:rsid w:val="00172DBA"/>
    <w:rsid w:val="001764A0"/>
    <w:rsid w:val="00186EFA"/>
    <w:rsid w:val="0019044F"/>
    <w:rsid w:val="001A12C2"/>
    <w:rsid w:val="001A50A1"/>
    <w:rsid w:val="001B065B"/>
    <w:rsid w:val="001B0E64"/>
    <w:rsid w:val="001B3C9B"/>
    <w:rsid w:val="001B794F"/>
    <w:rsid w:val="001D0D58"/>
    <w:rsid w:val="001D3FB1"/>
    <w:rsid w:val="001E374F"/>
    <w:rsid w:val="001F0FED"/>
    <w:rsid w:val="001F3C1A"/>
    <w:rsid w:val="001F5E9C"/>
    <w:rsid w:val="001F61FC"/>
    <w:rsid w:val="001F7D15"/>
    <w:rsid w:val="00201509"/>
    <w:rsid w:val="00211DC3"/>
    <w:rsid w:val="0023221D"/>
    <w:rsid w:val="00234403"/>
    <w:rsid w:val="00234BD7"/>
    <w:rsid w:val="0023504B"/>
    <w:rsid w:val="0023628C"/>
    <w:rsid w:val="00241C37"/>
    <w:rsid w:val="00244671"/>
    <w:rsid w:val="00244AD0"/>
    <w:rsid w:val="002469D0"/>
    <w:rsid w:val="002502BF"/>
    <w:rsid w:val="002527C3"/>
    <w:rsid w:val="0025610A"/>
    <w:rsid w:val="00256697"/>
    <w:rsid w:val="00263185"/>
    <w:rsid w:val="0026423B"/>
    <w:rsid w:val="00270C38"/>
    <w:rsid w:val="002738AD"/>
    <w:rsid w:val="00276CAB"/>
    <w:rsid w:val="00277614"/>
    <w:rsid w:val="00287E94"/>
    <w:rsid w:val="002906BE"/>
    <w:rsid w:val="002915BA"/>
    <w:rsid w:val="00292A05"/>
    <w:rsid w:val="00292B29"/>
    <w:rsid w:val="002952BC"/>
    <w:rsid w:val="00295D9C"/>
    <w:rsid w:val="00296BBF"/>
    <w:rsid w:val="002A15EA"/>
    <w:rsid w:val="002A514A"/>
    <w:rsid w:val="002A56D9"/>
    <w:rsid w:val="002C0A74"/>
    <w:rsid w:val="002C1982"/>
    <w:rsid w:val="002D354A"/>
    <w:rsid w:val="002D5B25"/>
    <w:rsid w:val="002D5B89"/>
    <w:rsid w:val="002D5EB2"/>
    <w:rsid w:val="002D5ED0"/>
    <w:rsid w:val="002E28E9"/>
    <w:rsid w:val="002E5AE0"/>
    <w:rsid w:val="002F15DD"/>
    <w:rsid w:val="002F593C"/>
    <w:rsid w:val="00303DC8"/>
    <w:rsid w:val="0030411C"/>
    <w:rsid w:val="00311E97"/>
    <w:rsid w:val="00312254"/>
    <w:rsid w:val="00312F95"/>
    <w:rsid w:val="00317BF7"/>
    <w:rsid w:val="00320FF7"/>
    <w:rsid w:val="00323F6E"/>
    <w:rsid w:val="003259E2"/>
    <w:rsid w:val="003262CD"/>
    <w:rsid w:val="00326605"/>
    <w:rsid w:val="00342964"/>
    <w:rsid w:val="00347071"/>
    <w:rsid w:val="00347678"/>
    <w:rsid w:val="00350180"/>
    <w:rsid w:val="00351631"/>
    <w:rsid w:val="00354BE7"/>
    <w:rsid w:val="003552A3"/>
    <w:rsid w:val="00364D74"/>
    <w:rsid w:val="00370436"/>
    <w:rsid w:val="003711B3"/>
    <w:rsid w:val="00372C9E"/>
    <w:rsid w:val="0037329D"/>
    <w:rsid w:val="00374BB8"/>
    <w:rsid w:val="00374EF9"/>
    <w:rsid w:val="003778AA"/>
    <w:rsid w:val="00380D25"/>
    <w:rsid w:val="00382A5D"/>
    <w:rsid w:val="00386F3E"/>
    <w:rsid w:val="00387E10"/>
    <w:rsid w:val="00390EAB"/>
    <w:rsid w:val="003915BE"/>
    <w:rsid w:val="00393F45"/>
    <w:rsid w:val="00397496"/>
    <w:rsid w:val="003A4E95"/>
    <w:rsid w:val="003A546E"/>
    <w:rsid w:val="003B355C"/>
    <w:rsid w:val="003C2810"/>
    <w:rsid w:val="003C5283"/>
    <w:rsid w:val="003D3E93"/>
    <w:rsid w:val="003D61D2"/>
    <w:rsid w:val="003E0217"/>
    <w:rsid w:val="003E09BF"/>
    <w:rsid w:val="003E1A1B"/>
    <w:rsid w:val="003E22A5"/>
    <w:rsid w:val="003E3B91"/>
    <w:rsid w:val="003E58AE"/>
    <w:rsid w:val="003E5AB9"/>
    <w:rsid w:val="003E6207"/>
    <w:rsid w:val="003E6927"/>
    <w:rsid w:val="003E72CD"/>
    <w:rsid w:val="003F3F0D"/>
    <w:rsid w:val="00410843"/>
    <w:rsid w:val="00412E47"/>
    <w:rsid w:val="0042469E"/>
    <w:rsid w:val="00426AFA"/>
    <w:rsid w:val="004337DA"/>
    <w:rsid w:val="004347A5"/>
    <w:rsid w:val="00434EDA"/>
    <w:rsid w:val="00435083"/>
    <w:rsid w:val="00442256"/>
    <w:rsid w:val="00447629"/>
    <w:rsid w:val="00451E07"/>
    <w:rsid w:val="00455936"/>
    <w:rsid w:val="0045599D"/>
    <w:rsid w:val="004605D9"/>
    <w:rsid w:val="004677DC"/>
    <w:rsid w:val="00471FE2"/>
    <w:rsid w:val="00472A19"/>
    <w:rsid w:val="00474B49"/>
    <w:rsid w:val="00475A10"/>
    <w:rsid w:val="004767CD"/>
    <w:rsid w:val="00477484"/>
    <w:rsid w:val="0048416D"/>
    <w:rsid w:val="004A0E13"/>
    <w:rsid w:val="004A34C3"/>
    <w:rsid w:val="004A7A41"/>
    <w:rsid w:val="004B0C8E"/>
    <w:rsid w:val="004B0F88"/>
    <w:rsid w:val="004B7636"/>
    <w:rsid w:val="004C5524"/>
    <w:rsid w:val="004F4452"/>
    <w:rsid w:val="004F4D49"/>
    <w:rsid w:val="005008C8"/>
    <w:rsid w:val="005017B0"/>
    <w:rsid w:val="00503505"/>
    <w:rsid w:val="005040DD"/>
    <w:rsid w:val="00510183"/>
    <w:rsid w:val="0051150B"/>
    <w:rsid w:val="00512B60"/>
    <w:rsid w:val="00513F48"/>
    <w:rsid w:val="00514790"/>
    <w:rsid w:val="00514894"/>
    <w:rsid w:val="00514CFD"/>
    <w:rsid w:val="00521B18"/>
    <w:rsid w:val="00524056"/>
    <w:rsid w:val="00524638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641C2"/>
    <w:rsid w:val="0057389A"/>
    <w:rsid w:val="00576138"/>
    <w:rsid w:val="005764B1"/>
    <w:rsid w:val="00584DD8"/>
    <w:rsid w:val="00584E3E"/>
    <w:rsid w:val="00586A17"/>
    <w:rsid w:val="00592476"/>
    <w:rsid w:val="00592879"/>
    <w:rsid w:val="005972E7"/>
    <w:rsid w:val="005A188B"/>
    <w:rsid w:val="005A49C5"/>
    <w:rsid w:val="005A4E60"/>
    <w:rsid w:val="005B13EA"/>
    <w:rsid w:val="005B38F3"/>
    <w:rsid w:val="005B5089"/>
    <w:rsid w:val="005C0A03"/>
    <w:rsid w:val="005D1D9F"/>
    <w:rsid w:val="005D2696"/>
    <w:rsid w:val="005D4C73"/>
    <w:rsid w:val="005D4ECA"/>
    <w:rsid w:val="005E38E8"/>
    <w:rsid w:val="005E7941"/>
    <w:rsid w:val="005F0877"/>
    <w:rsid w:val="005F0B98"/>
    <w:rsid w:val="006007E9"/>
    <w:rsid w:val="006030ED"/>
    <w:rsid w:val="0060554D"/>
    <w:rsid w:val="00606C43"/>
    <w:rsid w:val="00620630"/>
    <w:rsid w:val="00623616"/>
    <w:rsid w:val="00624F4D"/>
    <w:rsid w:val="006252D8"/>
    <w:rsid w:val="0062534D"/>
    <w:rsid w:val="006267F9"/>
    <w:rsid w:val="00627BC1"/>
    <w:rsid w:val="006324C6"/>
    <w:rsid w:val="00636E3B"/>
    <w:rsid w:val="00642FB9"/>
    <w:rsid w:val="00643650"/>
    <w:rsid w:val="00645BED"/>
    <w:rsid w:val="0064643E"/>
    <w:rsid w:val="006478FA"/>
    <w:rsid w:val="00657CA0"/>
    <w:rsid w:val="00661775"/>
    <w:rsid w:val="00662CBB"/>
    <w:rsid w:val="006638C9"/>
    <w:rsid w:val="006652DC"/>
    <w:rsid w:val="006673D6"/>
    <w:rsid w:val="00671CDE"/>
    <w:rsid w:val="00682380"/>
    <w:rsid w:val="0068577A"/>
    <w:rsid w:val="00695763"/>
    <w:rsid w:val="006A3648"/>
    <w:rsid w:val="006A4E6C"/>
    <w:rsid w:val="006A534C"/>
    <w:rsid w:val="006A5DFD"/>
    <w:rsid w:val="006B2233"/>
    <w:rsid w:val="006B664E"/>
    <w:rsid w:val="006D422E"/>
    <w:rsid w:val="006D46A3"/>
    <w:rsid w:val="006E139C"/>
    <w:rsid w:val="006E4EA7"/>
    <w:rsid w:val="006E62EB"/>
    <w:rsid w:val="006E7B7F"/>
    <w:rsid w:val="006F2F8F"/>
    <w:rsid w:val="006F512D"/>
    <w:rsid w:val="00701738"/>
    <w:rsid w:val="00702405"/>
    <w:rsid w:val="00706D32"/>
    <w:rsid w:val="007077AD"/>
    <w:rsid w:val="0071279D"/>
    <w:rsid w:val="007157E7"/>
    <w:rsid w:val="00717B43"/>
    <w:rsid w:val="00733714"/>
    <w:rsid w:val="00741EC2"/>
    <w:rsid w:val="00742650"/>
    <w:rsid w:val="007445A3"/>
    <w:rsid w:val="00747AA0"/>
    <w:rsid w:val="007509F2"/>
    <w:rsid w:val="007522DD"/>
    <w:rsid w:val="007630D2"/>
    <w:rsid w:val="007661F7"/>
    <w:rsid w:val="0076691E"/>
    <w:rsid w:val="00770291"/>
    <w:rsid w:val="007713B0"/>
    <w:rsid w:val="00773671"/>
    <w:rsid w:val="00773EC7"/>
    <w:rsid w:val="00775FCB"/>
    <w:rsid w:val="007841B8"/>
    <w:rsid w:val="007A0770"/>
    <w:rsid w:val="007A3137"/>
    <w:rsid w:val="007A44EC"/>
    <w:rsid w:val="007A670B"/>
    <w:rsid w:val="007B2E9D"/>
    <w:rsid w:val="007B528E"/>
    <w:rsid w:val="007B79AA"/>
    <w:rsid w:val="007C0B79"/>
    <w:rsid w:val="007C2693"/>
    <w:rsid w:val="007C5DA6"/>
    <w:rsid w:val="007C648D"/>
    <w:rsid w:val="007C6517"/>
    <w:rsid w:val="007D189A"/>
    <w:rsid w:val="007D18D6"/>
    <w:rsid w:val="007D2271"/>
    <w:rsid w:val="007E7DEB"/>
    <w:rsid w:val="007F1546"/>
    <w:rsid w:val="007F6F16"/>
    <w:rsid w:val="007F7721"/>
    <w:rsid w:val="00801271"/>
    <w:rsid w:val="00801482"/>
    <w:rsid w:val="008047D0"/>
    <w:rsid w:val="00811242"/>
    <w:rsid w:val="0081256F"/>
    <w:rsid w:val="0081417D"/>
    <w:rsid w:val="00815163"/>
    <w:rsid w:val="00815197"/>
    <w:rsid w:val="00816AE0"/>
    <w:rsid w:val="008233FB"/>
    <w:rsid w:val="008239DB"/>
    <w:rsid w:val="00825645"/>
    <w:rsid w:val="00847368"/>
    <w:rsid w:val="00850E6D"/>
    <w:rsid w:val="00851A29"/>
    <w:rsid w:val="00851CEE"/>
    <w:rsid w:val="00853022"/>
    <w:rsid w:val="00856459"/>
    <w:rsid w:val="00860B07"/>
    <w:rsid w:val="00862162"/>
    <w:rsid w:val="00873C68"/>
    <w:rsid w:val="008821B6"/>
    <w:rsid w:val="00887461"/>
    <w:rsid w:val="008913CD"/>
    <w:rsid w:val="00895567"/>
    <w:rsid w:val="008A19F3"/>
    <w:rsid w:val="008A3C7E"/>
    <w:rsid w:val="008A447D"/>
    <w:rsid w:val="008A7235"/>
    <w:rsid w:val="008A7AAC"/>
    <w:rsid w:val="008B1742"/>
    <w:rsid w:val="008B2FF6"/>
    <w:rsid w:val="008B3835"/>
    <w:rsid w:val="008B5671"/>
    <w:rsid w:val="008B57AD"/>
    <w:rsid w:val="008C0D47"/>
    <w:rsid w:val="008C30AA"/>
    <w:rsid w:val="008C6310"/>
    <w:rsid w:val="008D1AA4"/>
    <w:rsid w:val="008D267F"/>
    <w:rsid w:val="008D417C"/>
    <w:rsid w:val="008D44C8"/>
    <w:rsid w:val="008D6356"/>
    <w:rsid w:val="008F1FF7"/>
    <w:rsid w:val="008F4105"/>
    <w:rsid w:val="008F6FA6"/>
    <w:rsid w:val="00906AF9"/>
    <w:rsid w:val="00907058"/>
    <w:rsid w:val="0090747E"/>
    <w:rsid w:val="009078D1"/>
    <w:rsid w:val="00912AA6"/>
    <w:rsid w:val="00916A74"/>
    <w:rsid w:val="0092285C"/>
    <w:rsid w:val="00922A0E"/>
    <w:rsid w:val="009236FA"/>
    <w:rsid w:val="00930B24"/>
    <w:rsid w:val="00931494"/>
    <w:rsid w:val="00933B80"/>
    <w:rsid w:val="00940731"/>
    <w:rsid w:val="00941637"/>
    <w:rsid w:val="00944557"/>
    <w:rsid w:val="00946800"/>
    <w:rsid w:val="00950955"/>
    <w:rsid w:val="00951311"/>
    <w:rsid w:val="0095138C"/>
    <w:rsid w:val="00955863"/>
    <w:rsid w:val="00957C73"/>
    <w:rsid w:val="0096055F"/>
    <w:rsid w:val="00962BF3"/>
    <w:rsid w:val="0096798D"/>
    <w:rsid w:val="00970E98"/>
    <w:rsid w:val="009730DA"/>
    <w:rsid w:val="0097494B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66B6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D722E"/>
    <w:rsid w:val="009E070F"/>
    <w:rsid w:val="009E2DA6"/>
    <w:rsid w:val="009F1C8A"/>
    <w:rsid w:val="009F4EAB"/>
    <w:rsid w:val="009F59D7"/>
    <w:rsid w:val="009F7950"/>
    <w:rsid w:val="00A00224"/>
    <w:rsid w:val="00A0279B"/>
    <w:rsid w:val="00A06116"/>
    <w:rsid w:val="00A22E7D"/>
    <w:rsid w:val="00A26122"/>
    <w:rsid w:val="00A3550C"/>
    <w:rsid w:val="00A437B7"/>
    <w:rsid w:val="00A43971"/>
    <w:rsid w:val="00A43D43"/>
    <w:rsid w:val="00A44332"/>
    <w:rsid w:val="00A50EA5"/>
    <w:rsid w:val="00A51A5D"/>
    <w:rsid w:val="00A52CF3"/>
    <w:rsid w:val="00A54F03"/>
    <w:rsid w:val="00A57A73"/>
    <w:rsid w:val="00A631A3"/>
    <w:rsid w:val="00A635F7"/>
    <w:rsid w:val="00A63893"/>
    <w:rsid w:val="00A64A7D"/>
    <w:rsid w:val="00A6518F"/>
    <w:rsid w:val="00A66360"/>
    <w:rsid w:val="00A67E0B"/>
    <w:rsid w:val="00A70C76"/>
    <w:rsid w:val="00A7464D"/>
    <w:rsid w:val="00A80780"/>
    <w:rsid w:val="00A82498"/>
    <w:rsid w:val="00A8500D"/>
    <w:rsid w:val="00A8531C"/>
    <w:rsid w:val="00A93B7E"/>
    <w:rsid w:val="00AA487E"/>
    <w:rsid w:val="00AA50F6"/>
    <w:rsid w:val="00AB047F"/>
    <w:rsid w:val="00AB276B"/>
    <w:rsid w:val="00AB465D"/>
    <w:rsid w:val="00AB69B6"/>
    <w:rsid w:val="00AB7875"/>
    <w:rsid w:val="00AC007E"/>
    <w:rsid w:val="00AC354C"/>
    <w:rsid w:val="00AC4F31"/>
    <w:rsid w:val="00AC53A7"/>
    <w:rsid w:val="00AD0740"/>
    <w:rsid w:val="00AD1E5B"/>
    <w:rsid w:val="00AD3C41"/>
    <w:rsid w:val="00AD5A08"/>
    <w:rsid w:val="00AD74DC"/>
    <w:rsid w:val="00AE4CE5"/>
    <w:rsid w:val="00AE4ED7"/>
    <w:rsid w:val="00AF0EDC"/>
    <w:rsid w:val="00AF478D"/>
    <w:rsid w:val="00AF7668"/>
    <w:rsid w:val="00B06B73"/>
    <w:rsid w:val="00B125F0"/>
    <w:rsid w:val="00B27F07"/>
    <w:rsid w:val="00B3164A"/>
    <w:rsid w:val="00B34FA2"/>
    <w:rsid w:val="00B36C5A"/>
    <w:rsid w:val="00B37E6B"/>
    <w:rsid w:val="00B426FB"/>
    <w:rsid w:val="00B430D3"/>
    <w:rsid w:val="00B5299A"/>
    <w:rsid w:val="00B62D3F"/>
    <w:rsid w:val="00B63A5B"/>
    <w:rsid w:val="00B6451B"/>
    <w:rsid w:val="00B6574F"/>
    <w:rsid w:val="00B6663A"/>
    <w:rsid w:val="00B704B5"/>
    <w:rsid w:val="00B7174E"/>
    <w:rsid w:val="00B775B6"/>
    <w:rsid w:val="00B84157"/>
    <w:rsid w:val="00BB0350"/>
    <w:rsid w:val="00BB2334"/>
    <w:rsid w:val="00BB41FD"/>
    <w:rsid w:val="00BB6BA4"/>
    <w:rsid w:val="00BB7AEE"/>
    <w:rsid w:val="00BC17B4"/>
    <w:rsid w:val="00BC283C"/>
    <w:rsid w:val="00BC51F0"/>
    <w:rsid w:val="00BD2B75"/>
    <w:rsid w:val="00BD442E"/>
    <w:rsid w:val="00BD738C"/>
    <w:rsid w:val="00BE1D0F"/>
    <w:rsid w:val="00BE39B8"/>
    <w:rsid w:val="00BE592D"/>
    <w:rsid w:val="00BE71FF"/>
    <w:rsid w:val="00BF0033"/>
    <w:rsid w:val="00BF44A4"/>
    <w:rsid w:val="00BF69CF"/>
    <w:rsid w:val="00BF7BFF"/>
    <w:rsid w:val="00C035AA"/>
    <w:rsid w:val="00C105A1"/>
    <w:rsid w:val="00C10B2D"/>
    <w:rsid w:val="00C11E33"/>
    <w:rsid w:val="00C122F9"/>
    <w:rsid w:val="00C1681F"/>
    <w:rsid w:val="00C17699"/>
    <w:rsid w:val="00C2408C"/>
    <w:rsid w:val="00C40F11"/>
    <w:rsid w:val="00C435ED"/>
    <w:rsid w:val="00C440AE"/>
    <w:rsid w:val="00C44F52"/>
    <w:rsid w:val="00C52A0D"/>
    <w:rsid w:val="00C54F79"/>
    <w:rsid w:val="00C575DB"/>
    <w:rsid w:val="00C61DF4"/>
    <w:rsid w:val="00C632E7"/>
    <w:rsid w:val="00C63B85"/>
    <w:rsid w:val="00C74204"/>
    <w:rsid w:val="00C76410"/>
    <w:rsid w:val="00C86701"/>
    <w:rsid w:val="00C8774D"/>
    <w:rsid w:val="00C92C19"/>
    <w:rsid w:val="00C9376A"/>
    <w:rsid w:val="00C93C3A"/>
    <w:rsid w:val="00C95E8A"/>
    <w:rsid w:val="00C96227"/>
    <w:rsid w:val="00CA462A"/>
    <w:rsid w:val="00CA46E3"/>
    <w:rsid w:val="00CB0CE7"/>
    <w:rsid w:val="00CB1422"/>
    <w:rsid w:val="00CB211A"/>
    <w:rsid w:val="00CB51E2"/>
    <w:rsid w:val="00CC10A2"/>
    <w:rsid w:val="00CC3B6C"/>
    <w:rsid w:val="00CD1405"/>
    <w:rsid w:val="00CE3A3D"/>
    <w:rsid w:val="00CE47ED"/>
    <w:rsid w:val="00CE7A30"/>
    <w:rsid w:val="00CE7A85"/>
    <w:rsid w:val="00CF3B09"/>
    <w:rsid w:val="00CF4EF6"/>
    <w:rsid w:val="00D01E4B"/>
    <w:rsid w:val="00D02534"/>
    <w:rsid w:val="00D0476C"/>
    <w:rsid w:val="00D065A6"/>
    <w:rsid w:val="00D1204C"/>
    <w:rsid w:val="00D1636A"/>
    <w:rsid w:val="00D1695C"/>
    <w:rsid w:val="00D24A5D"/>
    <w:rsid w:val="00D25CD9"/>
    <w:rsid w:val="00D26A08"/>
    <w:rsid w:val="00D270A5"/>
    <w:rsid w:val="00D2756B"/>
    <w:rsid w:val="00D2773E"/>
    <w:rsid w:val="00D3115C"/>
    <w:rsid w:val="00D31A36"/>
    <w:rsid w:val="00D37FCB"/>
    <w:rsid w:val="00D4023D"/>
    <w:rsid w:val="00D4069A"/>
    <w:rsid w:val="00D47AE2"/>
    <w:rsid w:val="00D54ECC"/>
    <w:rsid w:val="00D5787A"/>
    <w:rsid w:val="00D664C5"/>
    <w:rsid w:val="00D67861"/>
    <w:rsid w:val="00D7189D"/>
    <w:rsid w:val="00D730CA"/>
    <w:rsid w:val="00D7704C"/>
    <w:rsid w:val="00D801DF"/>
    <w:rsid w:val="00D86307"/>
    <w:rsid w:val="00D94F64"/>
    <w:rsid w:val="00D978E4"/>
    <w:rsid w:val="00DA0CAB"/>
    <w:rsid w:val="00DA336E"/>
    <w:rsid w:val="00DA33AC"/>
    <w:rsid w:val="00DA64D0"/>
    <w:rsid w:val="00DA6582"/>
    <w:rsid w:val="00DB0DFE"/>
    <w:rsid w:val="00DB67CB"/>
    <w:rsid w:val="00DC22C2"/>
    <w:rsid w:val="00DC575A"/>
    <w:rsid w:val="00DC5FE1"/>
    <w:rsid w:val="00DD2B98"/>
    <w:rsid w:val="00DD4754"/>
    <w:rsid w:val="00DD5703"/>
    <w:rsid w:val="00DE03C1"/>
    <w:rsid w:val="00DE18B5"/>
    <w:rsid w:val="00DE1A04"/>
    <w:rsid w:val="00DE42A0"/>
    <w:rsid w:val="00DF09F4"/>
    <w:rsid w:val="00DF2473"/>
    <w:rsid w:val="00DF5645"/>
    <w:rsid w:val="00E02E0B"/>
    <w:rsid w:val="00E0593E"/>
    <w:rsid w:val="00E208B0"/>
    <w:rsid w:val="00E25679"/>
    <w:rsid w:val="00E26720"/>
    <w:rsid w:val="00E36DF7"/>
    <w:rsid w:val="00E41AEE"/>
    <w:rsid w:val="00E4794F"/>
    <w:rsid w:val="00E507D2"/>
    <w:rsid w:val="00E508A7"/>
    <w:rsid w:val="00E50F28"/>
    <w:rsid w:val="00E60A44"/>
    <w:rsid w:val="00E61B22"/>
    <w:rsid w:val="00E666EA"/>
    <w:rsid w:val="00E74087"/>
    <w:rsid w:val="00E85CEA"/>
    <w:rsid w:val="00E8690C"/>
    <w:rsid w:val="00E97C53"/>
    <w:rsid w:val="00EA48FC"/>
    <w:rsid w:val="00EA6493"/>
    <w:rsid w:val="00EA70F3"/>
    <w:rsid w:val="00EA7476"/>
    <w:rsid w:val="00EB0651"/>
    <w:rsid w:val="00EB1F89"/>
    <w:rsid w:val="00EB1FC2"/>
    <w:rsid w:val="00EB6A0B"/>
    <w:rsid w:val="00EB730E"/>
    <w:rsid w:val="00EC14DF"/>
    <w:rsid w:val="00EC1BB9"/>
    <w:rsid w:val="00EC3AFF"/>
    <w:rsid w:val="00ED1D56"/>
    <w:rsid w:val="00ED3B32"/>
    <w:rsid w:val="00ED4484"/>
    <w:rsid w:val="00ED4ABA"/>
    <w:rsid w:val="00ED6B45"/>
    <w:rsid w:val="00ED7346"/>
    <w:rsid w:val="00ED77F3"/>
    <w:rsid w:val="00EE45D4"/>
    <w:rsid w:val="00EF1410"/>
    <w:rsid w:val="00F05BB5"/>
    <w:rsid w:val="00F113BF"/>
    <w:rsid w:val="00F20633"/>
    <w:rsid w:val="00F20ED0"/>
    <w:rsid w:val="00F2337D"/>
    <w:rsid w:val="00F25908"/>
    <w:rsid w:val="00F26E37"/>
    <w:rsid w:val="00F30BC8"/>
    <w:rsid w:val="00F32A7C"/>
    <w:rsid w:val="00F34EC4"/>
    <w:rsid w:val="00F374E5"/>
    <w:rsid w:val="00F4271F"/>
    <w:rsid w:val="00F5416F"/>
    <w:rsid w:val="00F5534E"/>
    <w:rsid w:val="00F6042B"/>
    <w:rsid w:val="00F62A47"/>
    <w:rsid w:val="00F62DC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C6AE0"/>
    <w:rsid w:val="00FD0C4A"/>
    <w:rsid w:val="00FD2680"/>
    <w:rsid w:val="00FD56A2"/>
    <w:rsid w:val="00FD73B1"/>
    <w:rsid w:val="00FE77D9"/>
    <w:rsid w:val="00FF5057"/>
    <w:rsid w:val="00FF7151"/>
    <w:rsid w:val="00FF7727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4">
    <w:name w:val="List Paragraph"/>
    <w:aliases w:val="vgu_List1"/>
    <w:basedOn w:val="a0"/>
    <w:link w:val="a5"/>
    <w:uiPriority w:val="34"/>
    <w:qFormat/>
    <w:rsid w:val="006D46A3"/>
    <w:pPr>
      <w:keepLines/>
      <w:tabs>
        <w:tab w:val="left" w:pos="1276"/>
      </w:tabs>
      <w:spacing w:before="0"/>
      <w:ind w:firstLine="0"/>
    </w:pPr>
  </w:style>
  <w:style w:type="character" w:customStyle="1" w:styleId="a5">
    <w:name w:val="Абзац списка Знак"/>
    <w:aliases w:val="vgu_List1 Знак"/>
    <w:basedOn w:val="a1"/>
    <w:link w:val="a4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4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1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4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0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0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0"/>
    <w:next w:val="a0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1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1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2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0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1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0"/>
    <w:next w:val="a0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0"/>
    <w:next w:val="a0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0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0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1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0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1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1"/>
    <w:rsid w:val="00C17A21"/>
    <w:rPr>
      <w:szCs w:val="24"/>
    </w:rPr>
  </w:style>
  <w:style w:type="paragraph" w:customStyle="1" w:styleId="vguxTitleDocName">
    <w:name w:val="vgux_TitleDocName"/>
    <w:basedOn w:val="a0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0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0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0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1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0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1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0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0D0EAC"/>
  </w:style>
  <w:style w:type="character" w:customStyle="1" w:styleId="eop">
    <w:name w:val="eop"/>
    <w:basedOn w:val="a1"/>
    <w:rsid w:val="000D0EAC"/>
  </w:style>
  <w:style w:type="character" w:styleId="afc">
    <w:name w:val="Unresolved Mention"/>
    <w:basedOn w:val="a1"/>
    <w:uiPriority w:val="99"/>
    <w:semiHidden/>
    <w:unhideWhenUsed/>
    <w:rsid w:val="008A7AAC"/>
    <w:rPr>
      <w:color w:val="605E5C"/>
      <w:shd w:val="clear" w:color="auto" w:fill="E1DFDD"/>
    </w:rPr>
  </w:style>
  <w:style w:type="character" w:styleId="afd">
    <w:name w:val="FollowedHyperlink"/>
    <w:basedOn w:val="a1"/>
    <w:uiPriority w:val="99"/>
    <w:semiHidden/>
    <w:unhideWhenUsed/>
    <w:rsid w:val="008A7AAC"/>
    <w:rPr>
      <w:color w:val="800080" w:themeColor="followedHyperlink"/>
      <w:u w:val="single"/>
    </w:rPr>
  </w:style>
  <w:style w:type="paragraph" w:styleId="afe">
    <w:name w:val="Normal (Web)"/>
    <w:basedOn w:val="a0"/>
    <w:uiPriority w:val="99"/>
    <w:semiHidden/>
    <w:unhideWhenUsed/>
    <w:rsid w:val="006E139C"/>
    <w:rPr>
      <w:rFonts w:cs="Times New Roman"/>
      <w:szCs w:val="24"/>
    </w:rPr>
  </w:style>
  <w:style w:type="character" w:styleId="aff">
    <w:name w:val="Strong"/>
    <w:basedOn w:val="a1"/>
    <w:uiPriority w:val="22"/>
    <w:qFormat/>
    <w:rsid w:val="009605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050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201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lay.google.com/store/apps/details?id=org.profsalon.clients.barbersho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ttps://play.google.com/store/apps/details?id=ru.parikmaxerskaya.n5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rustore.ru/catalog/app/com.beautyfranch.pryadki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EB4700-9C7E-4C93-8442-06DA6ADA779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1</TotalTime>
  <Pages>28</Pages>
  <Words>2880</Words>
  <Characters>16417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Aimor</cp:lastModifiedBy>
  <cp:revision>2</cp:revision>
  <cp:lastPrinted>2024-10-25T08:46:00Z</cp:lastPrinted>
  <dcterms:created xsi:type="dcterms:W3CDTF">2025-10-14T21:28:00Z</dcterms:created>
  <dcterms:modified xsi:type="dcterms:W3CDTF">2025-10-14T21:28:00Z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